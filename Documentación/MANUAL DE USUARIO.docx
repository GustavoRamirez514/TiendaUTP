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D98DD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091E1A" wp14:editId="1B82D75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5708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F8BD01B" wp14:editId="71BB65A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CE682C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E30F3" w14:textId="532ACFEC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38EE86" wp14:editId="7F28D993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91AF1F" w14:textId="44B8F028" w:rsidR="00D077E9" w:rsidRPr="00D86945" w:rsidRDefault="00A21E7C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PROYECTO FINAL</w:t>
                                  </w:r>
                                </w:p>
                                <w:p w14:paraId="6CF7F70D" w14:textId="717D7892" w:rsidR="00D077E9" w:rsidRDefault="00A21E7C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CICLO 3</w:t>
                                  </w:r>
                                </w:p>
                                <w:p w14:paraId="75877617" w14:textId="68CA56B3" w:rsidR="00A21E7C" w:rsidRDefault="00A21E7C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356D0518" w14:textId="77777777" w:rsidR="00A21E7C" w:rsidRPr="00D86945" w:rsidRDefault="00A21E7C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38EE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2191AF1F" w14:textId="44B8F028" w:rsidR="00D077E9" w:rsidRPr="00D86945" w:rsidRDefault="00A21E7C" w:rsidP="00D077E9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PROYECTO FINAL</w:t>
                            </w:r>
                          </w:p>
                          <w:p w14:paraId="6CF7F70D" w14:textId="717D7892" w:rsidR="00D077E9" w:rsidRDefault="00A21E7C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CICLO 3</w:t>
                            </w:r>
                          </w:p>
                          <w:p w14:paraId="75877617" w14:textId="68CA56B3" w:rsidR="00A21E7C" w:rsidRDefault="00A21E7C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356D0518" w14:textId="77777777" w:rsidR="00A21E7C" w:rsidRPr="00D86945" w:rsidRDefault="00A21E7C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6F8ABD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4165C87" wp14:editId="1986933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75B26F2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7AFB9F6" w14:textId="77777777" w:rsidTr="00A21E7C">
        <w:trPr>
          <w:trHeight w:val="588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349E74" w14:textId="1271489C" w:rsidR="00D077E9" w:rsidRDefault="00A21E7C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2C9DD4B" wp14:editId="27285083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1078865</wp:posOffset>
                  </wp:positionV>
                  <wp:extent cx="3528695" cy="2146623"/>
                  <wp:effectExtent l="0" t="0" r="0" b="6350"/>
                  <wp:wrapNone/>
                  <wp:docPr id="11" name="Imagen 11" descr="Misión TIC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isión TIC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8695" cy="214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77E9" w14:paraId="2D8DAA9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F04C315A8C349BCBD22083AC4238A78"/>
              </w:placeholder>
              <w15:appearance w15:val="hidden"/>
            </w:sdtPr>
            <w:sdtEndPr/>
            <w:sdtContent>
              <w:p w14:paraId="4B7DC279" w14:textId="3E9AD7A8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30CBD">
                  <w:rPr>
                    <w:rStyle w:val="SubttuloCar"/>
                    <w:b w:val="0"/>
                    <w:noProof/>
                    <w:lang w:bidi="es-ES"/>
                  </w:rPr>
                  <w:t>15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329A66F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35586CD1" wp14:editId="1C535BE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883BC6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86CBE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ED0BFB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56E070" w14:textId="1AE750C8" w:rsidR="00D077E9" w:rsidRDefault="00C11FDD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44217C2549854B3FAAA7C626CD1B43F0"/>
                </w:placeholder>
                <w15:appearance w15:val="hidden"/>
              </w:sdtPr>
              <w:sdtEndPr/>
              <w:sdtContent>
                <w:r w:rsidR="00A21E7C">
                  <w:rPr>
                    <w:noProof/>
                  </w:rPr>
                  <w:t>GRUPO 48 EQUIPO 3</w:t>
                </w:r>
              </w:sdtContent>
            </w:sdt>
          </w:p>
          <w:p w14:paraId="34ECFB2F" w14:textId="4AEB1F5F" w:rsidR="00D077E9" w:rsidRPr="00A21E7C" w:rsidRDefault="00D077E9" w:rsidP="00A21E7C">
            <w:pPr>
              <w:rPr>
                <w:noProof/>
                <w:sz w:val="24"/>
                <w:szCs w:val="24"/>
                <w:lang w:bidi="es-ES"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  <w:sz w:val="24"/>
                  <w:szCs w:val="24"/>
                  <w:lang w:bidi="es-ES"/>
                </w:rPr>
                <w:alias w:val="Su nombre"/>
                <w:tag w:val="Su nombre"/>
                <w:id w:val="-180584491"/>
                <w:placeholder>
                  <w:docPart w:val="8B1D0EA782D9479880325F9A8EB3D5B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t xml:space="preserve"> </w:t>
                </w:r>
                <w:r w:rsidR="00A21E7C">
                  <w:rPr>
                    <w:noProof/>
                    <w:sz w:val="24"/>
                    <w:szCs w:val="24"/>
                    <w:lang w:bidi="es-ES"/>
                  </w:rPr>
                  <w:br/>
                </w:r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t>Jorge Eliecer Rojas</w:t>
                </w:r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br/>
                  <w:t>Gustavo Adolfo Ramirez</w:t>
                </w:r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br/>
                  <w:t>Diego Vega</w:t>
                </w:r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br/>
                  <w:t>Javier Felipe Quintero</w:t>
                </w:r>
                <w:r w:rsidR="00A21E7C" w:rsidRPr="00A21E7C">
                  <w:rPr>
                    <w:noProof/>
                    <w:sz w:val="24"/>
                    <w:szCs w:val="24"/>
                    <w:lang w:bidi="es-ES"/>
                  </w:rPr>
                  <w:br/>
                  <w:t>Julian David Garzon</w:t>
                </w:r>
              </w:sdtContent>
            </w:sdt>
          </w:p>
          <w:p w14:paraId="026D1365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ED60C5F" w14:textId="46A529A9" w:rsidR="00D077E9" w:rsidRDefault="00A21E7C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CF5AD9" wp14:editId="451FC479">
            <wp:simplePos x="0" y="0"/>
            <wp:positionH relativeFrom="column">
              <wp:posOffset>5282565</wp:posOffset>
            </wp:positionH>
            <wp:positionV relativeFrom="paragraph">
              <wp:posOffset>8007350</wp:posOffset>
            </wp:positionV>
            <wp:extent cx="1485900" cy="1130449"/>
            <wp:effectExtent l="0" t="0" r="0" b="0"/>
            <wp:wrapNone/>
            <wp:docPr id="13" name="Imagen 13" descr="Inicio - Misión 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cio - Misión TIC 20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51E264" wp14:editId="05AA813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F27E8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20B3FD73" w14:textId="47C2B8C7" w:rsidR="004969D4" w:rsidRDefault="004969D4" w:rsidP="003176CB">
      <w:pPr>
        <w:pStyle w:val="Ttulo1"/>
        <w:jc w:val="center"/>
        <w:rPr>
          <w:noProof/>
          <w:lang w:bidi="es-ES"/>
        </w:rPr>
      </w:pPr>
      <w:r>
        <w:rPr>
          <w:noProof/>
          <w:lang w:bidi="es-ES"/>
        </w:rPr>
        <w:lastRenderedPageBreak/>
        <w:t>MY SHOP EASY</w:t>
      </w:r>
      <w:r w:rsidR="003176CB">
        <w:rPr>
          <w:noProof/>
          <w:lang w:bidi="es-ES"/>
        </w:rPr>
        <w:t xml:space="preserve"> MANUAL DE USUARIO</w:t>
      </w:r>
    </w:p>
    <w:sdt>
      <w:sdtPr>
        <w:rPr>
          <w:noProof/>
        </w:rPr>
        <w:id w:val="1660650702"/>
        <w:placeholder>
          <w:docPart w:val="183969AEA7924A26850B316661BD95F3"/>
        </w:placeholder>
        <w15:appearance w15:val="hidden"/>
      </w:sdtPr>
      <w:sdtEndPr/>
      <w:sdtContent>
        <w:p w14:paraId="2A986087" w14:textId="77777777" w:rsidR="004969D4" w:rsidRDefault="004969D4" w:rsidP="003176CB">
          <w:pPr>
            <w:pStyle w:val="Ttulo2"/>
            <w:jc w:val="center"/>
            <w:rPr>
              <w:noProof/>
            </w:rPr>
          </w:pPr>
          <w:r>
            <w:rPr>
              <w:noProof/>
            </w:rPr>
            <w:t>“Cercano y barato”</w:t>
          </w:r>
        </w:p>
      </w:sdtContent>
    </w:sdt>
    <w:p w14:paraId="48CA68FF" w14:textId="33B04766" w:rsidR="004969D4" w:rsidRDefault="004969D4" w:rsidP="00D077E9">
      <w:pPr>
        <w:pStyle w:val="Ttulo1"/>
        <w:rPr>
          <w:noProof/>
          <w:lang w:bidi="es-ES"/>
        </w:rPr>
      </w:pPr>
    </w:p>
    <w:p w14:paraId="0CAFD492" w14:textId="21DC7613" w:rsidR="004969D4" w:rsidRDefault="004969D4" w:rsidP="00D077E9">
      <w:pPr>
        <w:pStyle w:val="Ttulo1"/>
        <w:rPr>
          <w:noProof/>
          <w:lang w:bidi="es-ES"/>
        </w:rPr>
      </w:pPr>
      <w:r>
        <w:rPr>
          <w:noProof/>
        </w:rPr>
        <w:drawing>
          <wp:inline distT="0" distB="0" distL="0" distR="0" wp14:anchorId="21AA820F" wp14:editId="69EB4C78">
            <wp:extent cx="637159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7F45" w14:textId="77777777" w:rsidR="004969D4" w:rsidRDefault="004969D4" w:rsidP="00D077E9">
      <w:pPr>
        <w:pStyle w:val="Ttulo1"/>
        <w:rPr>
          <w:noProof/>
          <w:lang w:bidi="es-ES"/>
        </w:rPr>
      </w:pPr>
    </w:p>
    <w:p w14:paraId="3EC8319B" w14:textId="51854ABD" w:rsidR="004969D4" w:rsidRDefault="003176CB" w:rsidP="004969D4">
      <w:pPr>
        <w:rPr>
          <w:noProof/>
          <w:lang w:bidi="es-E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E1EBF24" wp14:editId="416628B4">
            <wp:simplePos x="0" y="0"/>
            <wp:positionH relativeFrom="column">
              <wp:posOffset>5114925</wp:posOffset>
            </wp:positionH>
            <wp:positionV relativeFrom="paragraph">
              <wp:posOffset>3164205</wp:posOffset>
            </wp:positionV>
            <wp:extent cx="1485900" cy="1130449"/>
            <wp:effectExtent l="0" t="0" r="0" b="0"/>
            <wp:wrapNone/>
            <wp:docPr id="60" name="Imagen 60" descr="Inicio - Misión TIC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icio - Misión TIC 20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50"/>
      </w:tblGrid>
      <w:tr w:rsidR="008A4373" w14:paraId="12EB1FCA" w14:textId="77777777" w:rsidTr="00DF027C">
        <w:trPr>
          <w:trHeight w:val="3546"/>
        </w:trPr>
        <w:tc>
          <w:tcPr>
            <w:tcW w:w="9999" w:type="dxa"/>
          </w:tcPr>
          <w:p w14:paraId="6DA864B9" w14:textId="65EE36CB" w:rsidR="00DF027C" w:rsidRDefault="00DF027C" w:rsidP="00DF027C">
            <w:pPr>
              <w:rPr>
                <w:noProof/>
              </w:rPr>
            </w:pPr>
          </w:p>
          <w:p w14:paraId="7EB8ED9F" w14:textId="1F6E1A8B" w:rsidR="004969D4" w:rsidRDefault="004969D4" w:rsidP="00DF027C">
            <w:pPr>
              <w:rPr>
                <w:noProof/>
              </w:rPr>
            </w:pPr>
          </w:p>
          <w:p w14:paraId="5DFCFD91" w14:textId="4D9890EC" w:rsidR="004969D4" w:rsidRDefault="004969D4" w:rsidP="00DF027C">
            <w:pPr>
              <w:rPr>
                <w:noProof/>
              </w:rPr>
            </w:pPr>
          </w:p>
          <w:p w14:paraId="70FC8120" w14:textId="21F2AF33" w:rsidR="004969D4" w:rsidRDefault="004969D4" w:rsidP="00DF027C">
            <w:pPr>
              <w:rPr>
                <w:noProof/>
              </w:rPr>
            </w:pPr>
          </w:p>
          <w:p w14:paraId="7637F3B1" w14:textId="5B8CC808" w:rsidR="004969D4" w:rsidRDefault="004969D4" w:rsidP="00DF027C">
            <w:pPr>
              <w:rPr>
                <w:noProof/>
              </w:rPr>
            </w:pPr>
          </w:p>
          <w:p w14:paraId="42E2C920" w14:textId="114AB1E3" w:rsidR="004969D4" w:rsidRDefault="004969D4" w:rsidP="00DF027C">
            <w:pPr>
              <w:rPr>
                <w:noProof/>
              </w:rPr>
            </w:pPr>
          </w:p>
          <w:p w14:paraId="7996FC19" w14:textId="3052327C" w:rsidR="004969D4" w:rsidRDefault="004969D4" w:rsidP="00DF027C">
            <w:pPr>
              <w:rPr>
                <w:noProof/>
              </w:rPr>
            </w:pPr>
          </w:p>
          <w:p w14:paraId="5C678BFF" w14:textId="0B72A462" w:rsidR="004969D4" w:rsidRDefault="004969D4" w:rsidP="00DF027C">
            <w:pPr>
              <w:rPr>
                <w:noProof/>
              </w:rPr>
            </w:pPr>
          </w:p>
          <w:p w14:paraId="481908E9" w14:textId="0377AD29" w:rsidR="004969D4" w:rsidRDefault="004969D4" w:rsidP="00DF027C">
            <w:pPr>
              <w:rPr>
                <w:noProof/>
              </w:rPr>
            </w:pPr>
          </w:p>
          <w:p w14:paraId="213AC18F" w14:textId="66203F3F" w:rsidR="004969D4" w:rsidRDefault="004969D4" w:rsidP="00DF027C">
            <w:pPr>
              <w:rPr>
                <w:noProof/>
              </w:rPr>
            </w:pPr>
          </w:p>
          <w:p w14:paraId="7E274BD8" w14:textId="44959641" w:rsidR="004969D4" w:rsidRDefault="004969D4" w:rsidP="00DF027C">
            <w:pPr>
              <w:rPr>
                <w:noProof/>
              </w:rPr>
            </w:pPr>
          </w:p>
          <w:p w14:paraId="39B20DF6" w14:textId="7ECE61BE" w:rsidR="004969D4" w:rsidRDefault="004969D4" w:rsidP="00DF027C">
            <w:pPr>
              <w:rPr>
                <w:noProof/>
              </w:rPr>
            </w:pPr>
          </w:p>
          <w:p w14:paraId="4E88ABE3" w14:textId="6C36F2A9" w:rsidR="004969D4" w:rsidRDefault="004969D4" w:rsidP="00DF027C">
            <w:pPr>
              <w:rPr>
                <w:noProof/>
              </w:rPr>
            </w:pPr>
          </w:p>
          <w:p w14:paraId="383CAE4A" w14:textId="083A1A87" w:rsidR="004969D4" w:rsidRDefault="004969D4" w:rsidP="00DF027C">
            <w:pPr>
              <w:rPr>
                <w:noProof/>
              </w:rPr>
            </w:pPr>
          </w:p>
          <w:p w14:paraId="42D26434" w14:textId="4CDE5A02" w:rsidR="004969D4" w:rsidRDefault="004969D4" w:rsidP="00DF027C">
            <w:pPr>
              <w:rPr>
                <w:noProof/>
              </w:rPr>
            </w:pPr>
          </w:p>
          <w:p w14:paraId="702D0743" w14:textId="51C218C5" w:rsidR="00DF027C" w:rsidRPr="00DF027C" w:rsidRDefault="004969D4" w:rsidP="00DF027C">
            <w:pPr>
              <w:pStyle w:val="Contenido"/>
              <w:rPr>
                <w:noProof/>
              </w:rPr>
            </w:pPr>
            <w:r>
              <w:t>Bienvenido a la guía de funcionamiento de la tienda online de MY SHOP EASY. Con esta guía podrás realizar tus compras habituales vía internet de una forma rápida y fácil. Comencemos con los primeros pasos que tienes que hacer para poder acceder a la tienda.</w:t>
            </w:r>
          </w:p>
          <w:p w14:paraId="0A7C9180" w14:textId="08AF1B8B" w:rsidR="00DF027C" w:rsidRDefault="00DF027C" w:rsidP="00DF027C">
            <w:pPr>
              <w:rPr>
                <w:noProof/>
              </w:rPr>
            </w:pPr>
          </w:p>
          <w:p w14:paraId="207D7DC4" w14:textId="38C06FF1" w:rsidR="004969D4" w:rsidRDefault="004969D4" w:rsidP="00DF027C">
            <w:pPr>
              <w:rPr>
                <w:noProof/>
              </w:rPr>
            </w:pPr>
            <w:r>
              <w:rPr>
                <w:noProof/>
              </w:rPr>
              <w:t>PRIMEROS PASOS</w:t>
            </w:r>
          </w:p>
          <w:p w14:paraId="2EB1B0C6" w14:textId="4D177162" w:rsidR="004969D4" w:rsidRDefault="00CC138F" w:rsidP="00DF027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D66A0E9" wp14:editId="0F699E35">
                      <wp:simplePos x="0" y="0"/>
                      <wp:positionH relativeFrom="column">
                        <wp:posOffset>5289550</wp:posOffset>
                      </wp:positionH>
                      <wp:positionV relativeFrom="paragraph">
                        <wp:posOffset>40640</wp:posOffset>
                      </wp:positionV>
                      <wp:extent cx="295275" cy="323850"/>
                      <wp:effectExtent l="0" t="0" r="0" b="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A2A2F0" w14:textId="290A7247" w:rsidR="00CC138F" w:rsidRDefault="00CC138F" w:rsidP="00CC138F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66A0E9" id="Cuadro de texto 12" o:spid="_x0000_s1027" type="#_x0000_t202" style="position:absolute;margin-left:416.5pt;margin-top:3.2pt;width:23.25pt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" filled="f" stroked="f" strokeweight="2pt">
                      <v:textbox>
                        <w:txbxContent>
                          <w:p w14:paraId="68A2A2F0" w14:textId="290A7247" w:rsidR="00CC138F" w:rsidRDefault="00CC138F" w:rsidP="00CC138F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35A0C8A" wp14:editId="77310C6C">
                      <wp:simplePos x="0" y="0"/>
                      <wp:positionH relativeFrom="column">
                        <wp:posOffset>5975350</wp:posOffset>
                      </wp:positionH>
                      <wp:positionV relativeFrom="paragraph">
                        <wp:posOffset>31115</wp:posOffset>
                      </wp:positionV>
                      <wp:extent cx="295275" cy="323850"/>
                      <wp:effectExtent l="0" t="0" r="0" b="0"/>
                      <wp:wrapNone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37CC71" w14:textId="69EFC22C" w:rsidR="00CC138F" w:rsidRDefault="00CC138F" w:rsidP="00CC138F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5A0C8A" id="Cuadro de texto 22" o:spid="_x0000_s1028" type="#_x0000_t202" style="position:absolute;margin-left:470.5pt;margin-top:2.45pt;width:23.25pt;height:25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" filled="f" stroked="f" strokeweight="2pt">
                      <v:textbox>
                        <w:txbxContent>
                          <w:p w14:paraId="7E37CC71" w14:textId="69EFC22C" w:rsidR="00CC138F" w:rsidRDefault="00CC138F" w:rsidP="00CC138F"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201695D" wp14:editId="098A00A9">
                      <wp:simplePos x="0" y="0"/>
                      <wp:positionH relativeFrom="column">
                        <wp:posOffset>4613275</wp:posOffset>
                      </wp:positionH>
                      <wp:positionV relativeFrom="paragraph">
                        <wp:posOffset>19685</wp:posOffset>
                      </wp:positionV>
                      <wp:extent cx="295275" cy="323850"/>
                      <wp:effectExtent l="0" t="0" r="0" b="0"/>
                      <wp:wrapNone/>
                      <wp:docPr id="28" name="Cuadro de text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C90F0A" w14:textId="118711D0" w:rsidR="00CC138F" w:rsidRDefault="00CC138F" w:rsidP="00CC138F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1695D" id="Cuadro de texto 28" o:spid="_x0000_s1029" type="#_x0000_t202" style="position:absolute;margin-left:363.25pt;margin-top:1.55pt;width:23.2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" filled="f" stroked="f" strokeweight="2pt">
                      <v:textbox>
                        <w:txbxContent>
                          <w:p w14:paraId="55C90F0A" w14:textId="118711D0" w:rsidR="00CC138F" w:rsidRDefault="00CC138F" w:rsidP="00CC138F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E6D7238" wp14:editId="52836CC7">
                      <wp:simplePos x="0" y="0"/>
                      <wp:positionH relativeFrom="column">
                        <wp:posOffset>1974850</wp:posOffset>
                      </wp:positionH>
                      <wp:positionV relativeFrom="paragraph">
                        <wp:posOffset>31115</wp:posOffset>
                      </wp:positionV>
                      <wp:extent cx="295275" cy="323850"/>
                      <wp:effectExtent l="0" t="0" r="0" b="0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36F64A" w14:textId="5C10E893" w:rsidR="00CC138F" w:rsidRDefault="00CC138F" w:rsidP="00CC138F"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6D7238" id="Cuadro de texto 10" o:spid="_x0000_s1030" type="#_x0000_t202" style="position:absolute;margin-left:155.5pt;margin-top:2.45pt;width:23.25pt;height:25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" filled="f" stroked="f" strokeweight="2pt">
                      <v:textbox>
                        <w:txbxContent>
                          <w:p w14:paraId="7736F64A" w14:textId="5C10E893" w:rsidR="00CC138F" w:rsidRDefault="00CC138F" w:rsidP="00CC138F"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0FF490E" wp14:editId="746DD272">
                      <wp:simplePos x="0" y="0"/>
                      <wp:positionH relativeFrom="column">
                        <wp:posOffset>1908175</wp:posOffset>
                      </wp:positionH>
                      <wp:positionV relativeFrom="paragraph">
                        <wp:posOffset>337820</wp:posOffset>
                      </wp:positionV>
                      <wp:extent cx="400050" cy="352425"/>
                      <wp:effectExtent l="0" t="0" r="19050" b="28575"/>
                      <wp:wrapNone/>
                      <wp:docPr id="26" name="Rectá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8A7EB1" id="Rectángulo 26" o:spid="_x0000_s1026" style="position:absolute;margin-left:150.25pt;margin-top:26.6pt;width:31.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5404D83" wp14:editId="4550454C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12065</wp:posOffset>
                      </wp:positionV>
                      <wp:extent cx="295275" cy="323850"/>
                      <wp:effectExtent l="0" t="0" r="0" b="0"/>
                      <wp:wrapNone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6FB637" w14:textId="15CB48FB" w:rsidR="00CC138F" w:rsidRDefault="00CC138F" w:rsidP="00CC138F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04D83" id="Cuadro de texto 9" o:spid="_x0000_s1031" type="#_x0000_t202" style="position:absolute;margin-left:119.5pt;margin-top:.95pt;width:23.25pt;height:25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" filled="f" stroked="f" strokeweight="2pt">
                      <v:textbox>
                        <w:txbxContent>
                          <w:p w14:paraId="6F6FB637" w14:textId="15CB48FB" w:rsidR="00CC138F" w:rsidRDefault="00CC138F" w:rsidP="00CC138F"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CCEA83C" wp14:editId="74B8C523">
                      <wp:simplePos x="0" y="0"/>
                      <wp:positionH relativeFrom="column">
                        <wp:posOffset>1108075</wp:posOffset>
                      </wp:positionH>
                      <wp:positionV relativeFrom="paragraph">
                        <wp:posOffset>21590</wp:posOffset>
                      </wp:positionV>
                      <wp:extent cx="295275" cy="323850"/>
                      <wp:effectExtent l="0" t="0" r="0" b="0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6FB56A" w14:textId="4B5558C5" w:rsidR="00CC138F" w:rsidRDefault="00CC138F" w:rsidP="00CC138F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CEA83C" id="Cuadro de texto 7" o:spid="_x0000_s1032" type="#_x0000_t202" style="position:absolute;margin-left:87.25pt;margin-top:1.7pt;width:23.2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" filled="f" stroked="f" strokeweight="2pt">
                      <v:textbox>
                        <w:txbxContent>
                          <w:p w14:paraId="1A6FB56A" w14:textId="4B5558C5" w:rsidR="00CC138F" w:rsidRDefault="00CC138F" w:rsidP="00CC138F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2FFCE48" wp14:editId="65E0EE06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13335</wp:posOffset>
                      </wp:positionV>
                      <wp:extent cx="295275" cy="323850"/>
                      <wp:effectExtent l="0" t="0" r="0" b="0"/>
                      <wp:wrapNone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937F5B" w14:textId="7A5D94B6" w:rsidR="00CC138F" w:rsidRDefault="00CC138F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FFCE48" id="Cuadro de texto 4" o:spid="_x0000_s1033" type="#_x0000_t202" style="position:absolute;margin-left:29.2pt;margin-top:1.05pt;width:23.2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" filled="f" stroked="f" strokeweight="2pt">
                      <v:textbox>
                        <w:txbxContent>
                          <w:p w14:paraId="1E937F5B" w14:textId="7A5D94B6" w:rsidR="00CC138F" w:rsidRDefault="00CC138F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16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FE67A88" wp14:editId="4FB53EF6">
                      <wp:simplePos x="0" y="0"/>
                      <wp:positionH relativeFrom="column">
                        <wp:posOffset>5213350</wp:posOffset>
                      </wp:positionH>
                      <wp:positionV relativeFrom="paragraph">
                        <wp:posOffset>326390</wp:posOffset>
                      </wp:positionV>
                      <wp:extent cx="400050" cy="352425"/>
                      <wp:effectExtent l="0" t="0" r="19050" b="28575"/>
                      <wp:wrapNone/>
                      <wp:docPr id="25" name="Rectá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F7C6A1" id="Rectángulo 25" o:spid="_x0000_s1026" style="position:absolute;margin-left:410.5pt;margin-top:25.7pt;width:31.5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" filled="f" strokecolor="red" strokeweight="2pt"/>
                  </w:pict>
                </mc:Fallback>
              </mc:AlternateContent>
            </w:r>
            <w:r w:rsidR="00D616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D60212D" wp14:editId="009D3FEA">
                      <wp:simplePos x="0" y="0"/>
                      <wp:positionH relativeFrom="column">
                        <wp:posOffset>5927725</wp:posOffset>
                      </wp:positionH>
                      <wp:positionV relativeFrom="paragraph">
                        <wp:posOffset>320040</wp:posOffset>
                      </wp:positionV>
                      <wp:extent cx="400050" cy="352425"/>
                      <wp:effectExtent l="0" t="0" r="19050" b="28575"/>
                      <wp:wrapNone/>
                      <wp:docPr id="24" name="Rectá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CB6C41" id="Rectángulo 24" o:spid="_x0000_s1026" style="position:absolute;margin-left:466.75pt;margin-top:25.2pt;width:31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" filled="f" strokecolor="red" strokeweight="2pt"/>
                  </w:pict>
                </mc:Fallback>
              </mc:AlternateContent>
            </w:r>
            <w:r w:rsidR="00D616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ABE8B04" wp14:editId="0275A817">
                      <wp:simplePos x="0" y="0"/>
                      <wp:positionH relativeFrom="column">
                        <wp:posOffset>4546600</wp:posOffset>
                      </wp:positionH>
                      <wp:positionV relativeFrom="paragraph">
                        <wp:posOffset>339090</wp:posOffset>
                      </wp:positionV>
                      <wp:extent cx="400050" cy="352425"/>
                      <wp:effectExtent l="0" t="0" r="19050" b="28575"/>
                      <wp:wrapNone/>
                      <wp:docPr id="23" name="Rectá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296CE" id="Rectángulo 23" o:spid="_x0000_s1026" style="position:absolute;margin-left:358pt;margin-top:26.7pt;width:31.5pt;height:2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" filled="f" strokecolor="red" strokeweight="2pt"/>
                  </w:pict>
                </mc:Fallback>
              </mc:AlternateContent>
            </w:r>
            <w:r w:rsidR="00D616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5601CE2" wp14:editId="32E4EFA2">
                      <wp:simplePos x="0" y="0"/>
                      <wp:positionH relativeFrom="column">
                        <wp:posOffset>1475740</wp:posOffset>
                      </wp:positionH>
                      <wp:positionV relativeFrom="paragraph">
                        <wp:posOffset>335280</wp:posOffset>
                      </wp:positionV>
                      <wp:extent cx="400050" cy="352425"/>
                      <wp:effectExtent l="0" t="0" r="19050" b="28575"/>
                      <wp:wrapNone/>
                      <wp:docPr id="21" name="Rectángul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EDF599" id="Rectángulo 21" o:spid="_x0000_s1026" style="position:absolute;margin-left:116.2pt;margin-top:26.4pt;width:31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" filled="f" strokecolor="red" strokeweight="2pt"/>
                  </w:pict>
                </mc:Fallback>
              </mc:AlternateContent>
            </w:r>
            <w:r w:rsidR="00D616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8775E89" wp14:editId="178DF796">
                      <wp:simplePos x="0" y="0"/>
                      <wp:positionH relativeFrom="column">
                        <wp:posOffset>1066165</wp:posOffset>
                      </wp:positionH>
                      <wp:positionV relativeFrom="paragraph">
                        <wp:posOffset>335280</wp:posOffset>
                      </wp:positionV>
                      <wp:extent cx="371475" cy="352425"/>
                      <wp:effectExtent l="0" t="0" r="28575" b="28575"/>
                      <wp:wrapNone/>
                      <wp:docPr id="20" name="Rectá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E70338" id="Rectángulo 20" o:spid="_x0000_s1026" style="position:absolute;margin-left:83.95pt;margin-top:26.4pt;width:29.2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" filled="f" strokecolor="red" strokeweight="2pt"/>
                  </w:pict>
                </mc:Fallback>
              </mc:AlternateContent>
            </w:r>
            <w:r w:rsidR="004969D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12EA3F" wp14:editId="7185EB6E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335280</wp:posOffset>
                      </wp:positionV>
                      <wp:extent cx="1000125" cy="352425"/>
                      <wp:effectExtent l="0" t="0" r="28575" b="28575"/>
                      <wp:wrapNone/>
                      <wp:docPr id="19" name="Rectá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F51692" id="Rectángulo 19" o:spid="_x0000_s1026" style="position:absolute;margin-left:-2.3pt;margin-top:26.4pt;width:78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" filled="f" strokecolor="red" strokeweight="2pt"/>
                  </w:pict>
                </mc:Fallback>
              </mc:AlternateContent>
            </w:r>
            <w:r w:rsidR="004969D4">
              <w:rPr>
                <w:noProof/>
              </w:rPr>
              <mc:AlternateContent>
                <mc:Choice Requires="wps">
                  <w:drawing>
                    <wp:inline distT="0" distB="0" distL="0" distR="0" wp14:anchorId="7B21692C" wp14:editId="4D3F2783">
                      <wp:extent cx="304800" cy="304800"/>
                      <wp:effectExtent l="0" t="0" r="0" b="0"/>
                      <wp:docPr id="15" name="Rectángulo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3F82654" id="Rectángulo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U98AEAAMgDAAAOAAAAZHJzL2Uyb0RvYy54bWysU12O0zAQfkfiDpbfadLShSVqulrtahHS&#10;AisWDjB1nMQi8Zix07TchrN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kHmFPfABAADIAwAADgAAAAAAAAAAAAAAAAAuAgAAZHJzL2Uyb0RvYy54&#10;bWxQSwECLQAUAAYACAAAACEATKDpLNgAAAADAQAADwAAAAAAAAAAAAAAAABKBAAAZHJzL2Rvd25y&#10;ZXYueG1sUEsFBgAAAAAEAAQA8wAAAE8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4969D4">
              <w:rPr>
                <w:noProof/>
              </w:rPr>
              <mc:AlternateContent>
                <mc:Choice Requires="wps">
                  <w:drawing>
                    <wp:inline distT="0" distB="0" distL="0" distR="0" wp14:anchorId="665C89CB" wp14:editId="23717535">
                      <wp:extent cx="304800" cy="304800"/>
                      <wp:effectExtent l="0" t="0" r="0" b="0"/>
                      <wp:docPr id="14" name="Rectángulo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2F2074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MQN8AEAAMg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xwjEDfABAADIAwAADgAAAAAAAAAAAAAAAAAuAgAAZHJzL2Uyb0RvYy54&#10;bWxQSwECLQAUAAYACAAAACEATKDpLNgAAAADAQAADwAAAAAAAAAAAAAAAABKBAAAZHJzL2Rvd25y&#10;ZXYueG1sUEsFBgAAAAAEAAQA8wAAAE8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70AE652B" w14:textId="7368DB41" w:rsidR="004969D4" w:rsidRDefault="004969D4" w:rsidP="00DF02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E12A13" wp14:editId="06292006">
                  <wp:extent cx="6371590" cy="292227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9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9DBFC" w14:textId="11FF4BF4" w:rsidR="004969D4" w:rsidRDefault="004969D4" w:rsidP="00DF027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4BF4BF5" wp14:editId="75928B84">
                      <wp:extent cx="304800" cy="304800"/>
                      <wp:effectExtent l="0" t="0" r="0" b="0"/>
                      <wp:docPr id="16" name="Rectángulo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E0ED26" id="Rectángulo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aepGbfABAADIAwAADgAAAAAAAAAAAAAAAAAuAgAAZHJzL2Uyb0RvYy54&#10;bWxQSwECLQAUAAYACAAAACEATKDpLNgAAAADAQAADwAAAAAAAAAAAAAAAABKBAAAZHJzL2Rvd25y&#10;ZXYueG1sUEsFBgAAAAAEAAQA8wAAAE8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3A266FE8" w14:textId="3B2DE420" w:rsidR="004969D4" w:rsidRDefault="004969D4" w:rsidP="00DF027C">
            <w:pPr>
              <w:rPr>
                <w:noProof/>
              </w:rPr>
            </w:pPr>
            <w:r>
              <w:rPr>
                <w:noProof/>
              </w:rPr>
              <w:t>Identificacion botones</w:t>
            </w:r>
          </w:p>
          <w:p w14:paraId="660EC2A3" w14:textId="15B6BB64" w:rsidR="004969D4" w:rsidRDefault="004969D4" w:rsidP="00DF027C">
            <w:pPr>
              <w:rPr>
                <w:noProof/>
              </w:rPr>
            </w:pPr>
          </w:p>
          <w:p w14:paraId="4A354B3C" w14:textId="06EB68B9" w:rsidR="004969D4" w:rsidRDefault="00CC138F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de link para pagina principal de ventas</w:t>
            </w:r>
          </w:p>
          <w:p w14:paraId="55FB41D3" w14:textId="5083B62E" w:rsidR="00D61662" w:rsidRDefault="00CC138F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para ingreso de Vendedores y administradores</w:t>
            </w:r>
          </w:p>
          <w:p w14:paraId="172A47EC" w14:textId="1765885B" w:rsidR="00D61662" w:rsidRDefault="00CC138F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de registro de datos para nuevos usuarios</w:t>
            </w:r>
          </w:p>
          <w:p w14:paraId="2D2CD70A" w14:textId="11D240AB" w:rsidR="00CC138F" w:rsidRDefault="00CC138F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para conocer equipo de desarrollo de la pagina</w:t>
            </w:r>
          </w:p>
          <w:p w14:paraId="4A07A8BA" w14:textId="7E387995" w:rsidR="00B96F06" w:rsidRDefault="00B96F06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Boton de carrito de compras </w:t>
            </w:r>
          </w:p>
          <w:p w14:paraId="579D40DD" w14:textId="2B88D564" w:rsidR="00B96F06" w:rsidRDefault="00B96F06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de busqueda de producto</w:t>
            </w:r>
          </w:p>
          <w:p w14:paraId="3B6F2436" w14:textId="6677EB66" w:rsidR="00B96F06" w:rsidRDefault="00B96F06" w:rsidP="00D61662">
            <w:pPr>
              <w:pStyle w:val="Prrafodelista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Boton de para accionar la busqieda de producto</w:t>
            </w:r>
          </w:p>
          <w:p w14:paraId="7F7DD759" w14:textId="4098C14E" w:rsidR="004969D4" w:rsidRDefault="004969D4" w:rsidP="00DF027C">
            <w:pPr>
              <w:rPr>
                <w:noProof/>
              </w:rPr>
            </w:pPr>
          </w:p>
          <w:p w14:paraId="43C94B81" w14:textId="067BF948" w:rsidR="004969D4" w:rsidRDefault="00B96F06" w:rsidP="00DF027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2E68AB08" wp14:editId="7307E990">
                  <wp:simplePos x="0" y="0"/>
                  <wp:positionH relativeFrom="column">
                    <wp:posOffset>4942840</wp:posOffset>
                  </wp:positionH>
                  <wp:positionV relativeFrom="paragraph">
                    <wp:posOffset>224790</wp:posOffset>
                  </wp:positionV>
                  <wp:extent cx="1485900" cy="1130300"/>
                  <wp:effectExtent l="0" t="0" r="0" b="0"/>
                  <wp:wrapNone/>
                  <wp:docPr id="61" name="Imagen 61" descr="Inicio - Misión TIC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icio - Misión TIC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775384" w14:textId="12928C01" w:rsidR="00D61662" w:rsidRDefault="00D61662" w:rsidP="00DF027C">
            <w:pPr>
              <w:rPr>
                <w:noProof/>
              </w:rPr>
            </w:pPr>
          </w:p>
          <w:p w14:paraId="4F336224" w14:textId="619A6331" w:rsidR="00E0194E" w:rsidRDefault="00E0194E" w:rsidP="00DF027C">
            <w:pPr>
              <w:rPr>
                <w:noProof/>
              </w:rPr>
            </w:pPr>
          </w:p>
          <w:p w14:paraId="3AB9177F" w14:textId="18C9883B" w:rsidR="00E0194E" w:rsidRDefault="00E0194E" w:rsidP="00DF027C">
            <w:pPr>
              <w:rPr>
                <w:noProof/>
              </w:rPr>
            </w:pPr>
          </w:p>
          <w:p w14:paraId="14413EA0" w14:textId="42AEBF31" w:rsidR="00D61662" w:rsidRDefault="00D61662" w:rsidP="00DF027C">
            <w:pPr>
              <w:rPr>
                <w:noProof/>
              </w:rPr>
            </w:pPr>
          </w:p>
          <w:p w14:paraId="3BC5BC65" w14:textId="2BD94C21" w:rsidR="00D61662" w:rsidRDefault="00D61662" w:rsidP="00DF027C">
            <w:pPr>
              <w:rPr>
                <w:noProof/>
              </w:rPr>
            </w:pPr>
          </w:p>
          <w:p w14:paraId="043EF5D6" w14:textId="3978836C" w:rsidR="008A4794" w:rsidRDefault="008A4794" w:rsidP="008A4794">
            <w:pPr>
              <w:rPr>
                <w:noProof/>
              </w:rPr>
            </w:pPr>
            <w:r>
              <w:rPr>
                <w:noProof/>
              </w:rPr>
              <w:t>INGRESO PLATAFORMA DE VENTA ADMINISTRADOR O VENDEDOR</w:t>
            </w:r>
          </w:p>
          <w:p w14:paraId="4A4A54DF" w14:textId="20A6C269" w:rsidR="00D61662" w:rsidRDefault="00D61662" w:rsidP="00DF027C">
            <w:pPr>
              <w:rPr>
                <w:noProof/>
              </w:rPr>
            </w:pPr>
          </w:p>
          <w:p w14:paraId="52EE642B" w14:textId="704DA068" w:rsidR="008A4794" w:rsidRDefault="008A4794" w:rsidP="00D61662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D0FA4F9" wp14:editId="577B9122">
                      <wp:simplePos x="0" y="0"/>
                      <wp:positionH relativeFrom="column">
                        <wp:posOffset>610235</wp:posOffset>
                      </wp:positionH>
                      <wp:positionV relativeFrom="paragraph">
                        <wp:posOffset>503554</wp:posOffset>
                      </wp:positionV>
                      <wp:extent cx="1188058" cy="381181"/>
                      <wp:effectExtent l="0" t="247650" r="0" b="323850"/>
                      <wp:wrapNone/>
                      <wp:docPr id="31" name="Flecha: a la derech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930286">
                                <a:off x="0" y="0"/>
                                <a:ext cx="1188058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55AE7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31" o:spid="_x0000_s1026" type="#_x0000_t13" style="position:absolute;margin-left:48.05pt;margin-top:39.65pt;width:93.55pt;height:30pt;rotation:-2916040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" adj="18135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9CF92F2" wp14:editId="6CEADF93">
                  <wp:extent cx="6428887" cy="29432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9011" cy="2952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9196620" w14:textId="77777777" w:rsidR="008A4794" w:rsidRDefault="008A4794" w:rsidP="00D61662">
            <w:pPr>
              <w:rPr>
                <w:noProof/>
              </w:rPr>
            </w:pPr>
          </w:p>
          <w:p w14:paraId="29738563" w14:textId="5A2D414B" w:rsidR="008A4794" w:rsidRDefault="008A4794" w:rsidP="008A4794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t>Antes de todo tendrás que rellenar una solicitud de acceso a la tienda virtual. Para ello, ingresa a</w:t>
            </w:r>
            <w:r w:rsidR="00B96F06">
              <w:t>l botón</w:t>
            </w:r>
            <w:r>
              <w:t xml:space="preserve"> en la esquina </w:t>
            </w:r>
            <w:proofErr w:type="gramStart"/>
            <w:r>
              <w:t>izquierda  “</w:t>
            </w:r>
            <w:proofErr w:type="gramEnd"/>
            <w:r>
              <w:t>Registrarse” (1). Esta es la forma más directa de ir al formulario que tendrás que rellenar para registrar tu usuario.</w:t>
            </w:r>
          </w:p>
          <w:p w14:paraId="1AC34DF1" w14:textId="77777777" w:rsidR="008A4794" w:rsidRDefault="008A4794" w:rsidP="00D61662">
            <w:pPr>
              <w:rPr>
                <w:noProof/>
              </w:rPr>
            </w:pPr>
          </w:p>
          <w:p w14:paraId="61145F4F" w14:textId="612466A2" w:rsidR="008A4794" w:rsidRDefault="00E0194E" w:rsidP="00D61662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37A2D14" wp14:editId="364DF389">
                      <wp:simplePos x="0" y="0"/>
                      <wp:positionH relativeFrom="column">
                        <wp:posOffset>1590040</wp:posOffset>
                      </wp:positionH>
                      <wp:positionV relativeFrom="paragraph">
                        <wp:posOffset>2472055</wp:posOffset>
                      </wp:positionV>
                      <wp:extent cx="3171825" cy="352425"/>
                      <wp:effectExtent l="0" t="0" r="28575" b="28575"/>
                      <wp:wrapNone/>
                      <wp:docPr id="36" name="Rectá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182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3772BB" id="Rectángulo 36" o:spid="_x0000_s1026" style="position:absolute;margin-left:125.2pt;margin-top:194.65pt;width:249.7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" filled="f" strokecolor="red" strokeweight="2pt"/>
                  </w:pict>
                </mc:Fallback>
              </mc:AlternateContent>
            </w:r>
            <w:r w:rsidR="008A479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102D844" wp14:editId="3C95FD51">
                      <wp:simplePos x="0" y="0"/>
                      <wp:positionH relativeFrom="column">
                        <wp:posOffset>669925</wp:posOffset>
                      </wp:positionH>
                      <wp:positionV relativeFrom="paragraph">
                        <wp:posOffset>2447925</wp:posOffset>
                      </wp:positionV>
                      <wp:extent cx="855369" cy="381181"/>
                      <wp:effectExtent l="0" t="19050" r="40005" b="38100"/>
                      <wp:wrapNone/>
                      <wp:docPr id="35" name="Flecha: a la derecha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1A5C0C" id="Flecha: a la derecha 35" o:spid="_x0000_s1026" type="#_x0000_t13" style="position:absolute;margin-left:52.75pt;margin-top:192.75pt;width:67.35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" adj="16787" fillcolor="yellow" strokecolor="#012639 [1604]" strokeweight="2pt"/>
                  </w:pict>
                </mc:Fallback>
              </mc:AlternateContent>
            </w:r>
            <w:r w:rsidR="008A479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1E2BE5" wp14:editId="12FD8F6D">
                      <wp:simplePos x="0" y="0"/>
                      <wp:positionH relativeFrom="column">
                        <wp:posOffset>-392430</wp:posOffset>
                      </wp:positionH>
                      <wp:positionV relativeFrom="paragraph">
                        <wp:posOffset>1188085</wp:posOffset>
                      </wp:positionV>
                      <wp:extent cx="855369" cy="381181"/>
                      <wp:effectExtent l="0" t="19050" r="40005" b="38100"/>
                      <wp:wrapNone/>
                      <wp:docPr id="34" name="Flecha: a la derecha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94583" id="Flecha: a la derecha 34" o:spid="_x0000_s1026" type="#_x0000_t13" style="position:absolute;margin-left:-30.9pt;margin-top:93.55pt;width:67.3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" adj="16787" fillcolor="yellow" strokecolor="#012639 [1604]" strokeweight="2pt"/>
                  </w:pict>
                </mc:Fallback>
              </mc:AlternateContent>
            </w:r>
            <w:r w:rsidR="008A4794">
              <w:rPr>
                <w:noProof/>
              </w:rPr>
              <w:drawing>
                <wp:inline distT="0" distB="0" distL="0" distR="0" wp14:anchorId="7A00DBA8" wp14:editId="2DBD5AFC">
                  <wp:extent cx="6528486" cy="3019425"/>
                  <wp:effectExtent l="0" t="0" r="571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8079" cy="30377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B6D728" w14:textId="20D527D6" w:rsidR="008A4794" w:rsidRDefault="008A4794" w:rsidP="00D61662">
            <w:pPr>
              <w:rPr>
                <w:noProof/>
              </w:rPr>
            </w:pPr>
          </w:p>
          <w:p w14:paraId="58F07166" w14:textId="7EA373FB" w:rsidR="008A4794" w:rsidRDefault="008A4794" w:rsidP="00D61662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Diligencia el formulario de regitro con lo siguientes datos: (2).</w:t>
            </w:r>
          </w:p>
          <w:p w14:paraId="4E78603B" w14:textId="611D2789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Nombre</w:t>
            </w:r>
          </w:p>
          <w:p w14:paraId="19E4DDB9" w14:textId="1410BCB7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Apellidos</w:t>
            </w:r>
          </w:p>
          <w:p w14:paraId="25D409A3" w14:textId="09505ECE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lastRenderedPageBreak/>
              <w:t>Nickname</w:t>
            </w:r>
          </w:p>
          <w:p w14:paraId="46AAC515" w14:textId="2289A982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E-mail</w:t>
            </w:r>
          </w:p>
          <w:p w14:paraId="1A4B6380" w14:textId="57D6E7F9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Contraseña</w:t>
            </w:r>
          </w:p>
          <w:p w14:paraId="18772E00" w14:textId="281F93F7" w:rsidR="008A4794" w:rsidRDefault="008A4794" w:rsidP="008A4794">
            <w:pPr>
              <w:pStyle w:val="Prrafodelista"/>
              <w:numPr>
                <w:ilvl w:val="1"/>
                <w:numId w:val="2"/>
              </w:numPr>
              <w:rPr>
                <w:noProof/>
              </w:rPr>
            </w:pPr>
            <w:r>
              <w:rPr>
                <w:noProof/>
              </w:rPr>
              <w:t>Confirma contraseña</w:t>
            </w:r>
          </w:p>
          <w:p w14:paraId="0CC32A55" w14:textId="68369862" w:rsidR="008A4794" w:rsidRDefault="008A4794" w:rsidP="008A4794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Pulsa boton confirma si lo datos son correctos</w:t>
            </w:r>
            <w:r w:rsidR="00464B96">
              <w:rPr>
                <w:noProof/>
              </w:rPr>
              <w:t>,</w:t>
            </w:r>
            <w:r>
              <w:rPr>
                <w:noProof/>
              </w:rPr>
              <w:t xml:space="preserve"> de lo contrario</w:t>
            </w:r>
            <w:r w:rsidR="00464B96">
              <w:rPr>
                <w:noProof/>
              </w:rPr>
              <w:t xml:space="preserve"> puedes utilizar boton “limpiar”, para limpiar formulario o “limpiar validacion” para limpiar el mensaje que te da el aplicativo si falta informacion en una de las celdas.</w:t>
            </w:r>
          </w:p>
          <w:p w14:paraId="480DFCD9" w14:textId="08F52C63" w:rsidR="008A4794" w:rsidRDefault="008A4794" w:rsidP="00D61662">
            <w:pPr>
              <w:rPr>
                <w:noProof/>
              </w:rPr>
            </w:pPr>
          </w:p>
          <w:p w14:paraId="1F662820" w14:textId="77777777" w:rsidR="008A4794" w:rsidRDefault="008A4794" w:rsidP="00D61662">
            <w:pPr>
              <w:rPr>
                <w:noProof/>
              </w:rPr>
            </w:pPr>
          </w:p>
          <w:p w14:paraId="77675B0F" w14:textId="43B9FD50" w:rsidR="008A4794" w:rsidRDefault="00E0194E" w:rsidP="00D6166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A48EC" wp14:editId="60CD5516">
                  <wp:extent cx="6572393" cy="3019193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5802" cy="3034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C44C6C" w14:textId="0F7A531A" w:rsidR="008A4794" w:rsidRDefault="008A4794" w:rsidP="00D61662">
            <w:pPr>
              <w:rPr>
                <w:noProof/>
              </w:rPr>
            </w:pPr>
          </w:p>
          <w:p w14:paraId="73F4F7B5" w14:textId="1D22CAF6" w:rsidR="008A4794" w:rsidRDefault="00E0194E" w:rsidP="00E0194E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Verificar datos de perfil y guardar cambios.</w:t>
            </w:r>
          </w:p>
          <w:p w14:paraId="1B60B683" w14:textId="1180D839" w:rsidR="00E0194E" w:rsidRDefault="00E0194E" w:rsidP="00E0194E">
            <w:pPr>
              <w:ind w:left="360"/>
              <w:rPr>
                <w:noProof/>
              </w:rPr>
            </w:pPr>
          </w:p>
          <w:p w14:paraId="16F3B669" w14:textId="1EA99A5C" w:rsidR="00464B96" w:rsidRDefault="00464B96" w:rsidP="00E0194E">
            <w:pPr>
              <w:ind w:left="360"/>
              <w:rPr>
                <w:noProof/>
              </w:rPr>
            </w:pPr>
          </w:p>
          <w:p w14:paraId="6B938872" w14:textId="15E67321" w:rsidR="00464B96" w:rsidRDefault="00464B96" w:rsidP="00E0194E">
            <w:pPr>
              <w:ind w:left="360"/>
              <w:rPr>
                <w:noProof/>
              </w:rPr>
            </w:pPr>
          </w:p>
          <w:p w14:paraId="44DB7A40" w14:textId="32EDCB1C" w:rsidR="00464B96" w:rsidRDefault="00464B96" w:rsidP="00E0194E">
            <w:pPr>
              <w:ind w:left="360"/>
              <w:rPr>
                <w:noProof/>
              </w:rPr>
            </w:pPr>
          </w:p>
          <w:p w14:paraId="6795AD30" w14:textId="7421F73B" w:rsidR="00464B96" w:rsidRDefault="00464B96" w:rsidP="00E0194E">
            <w:pPr>
              <w:ind w:left="360"/>
              <w:rPr>
                <w:noProof/>
              </w:rPr>
            </w:pPr>
          </w:p>
          <w:p w14:paraId="561688BF" w14:textId="3988DA09" w:rsidR="00464B96" w:rsidRDefault="00464B96" w:rsidP="00E0194E">
            <w:pPr>
              <w:ind w:left="360"/>
              <w:rPr>
                <w:noProof/>
              </w:rPr>
            </w:pPr>
          </w:p>
          <w:p w14:paraId="52214C28" w14:textId="62737FE8" w:rsidR="00464B96" w:rsidRDefault="00464B96" w:rsidP="00E0194E">
            <w:pPr>
              <w:ind w:left="360"/>
              <w:rPr>
                <w:noProof/>
              </w:rPr>
            </w:pPr>
          </w:p>
          <w:p w14:paraId="03FEDE45" w14:textId="63A1C1A0" w:rsidR="00464B96" w:rsidRDefault="00464B96" w:rsidP="00E0194E">
            <w:pPr>
              <w:ind w:left="360"/>
              <w:rPr>
                <w:noProof/>
              </w:rPr>
            </w:pPr>
          </w:p>
          <w:p w14:paraId="4F8DF8AE" w14:textId="148A1816" w:rsidR="00464B96" w:rsidRDefault="00464B96" w:rsidP="00E0194E">
            <w:pPr>
              <w:ind w:left="360"/>
              <w:rPr>
                <w:noProof/>
              </w:rPr>
            </w:pPr>
          </w:p>
          <w:p w14:paraId="10CAB48D" w14:textId="4B7D2D4F" w:rsidR="00464B96" w:rsidRDefault="00464B96" w:rsidP="00E0194E">
            <w:pPr>
              <w:ind w:left="360"/>
              <w:rPr>
                <w:noProof/>
              </w:rPr>
            </w:pPr>
          </w:p>
          <w:p w14:paraId="1C40105C" w14:textId="60C05909" w:rsidR="00464B96" w:rsidRDefault="00464B96" w:rsidP="00E0194E">
            <w:pPr>
              <w:ind w:left="360"/>
              <w:rPr>
                <w:noProof/>
              </w:rPr>
            </w:pPr>
          </w:p>
          <w:p w14:paraId="4E249046" w14:textId="6BBFBDBF" w:rsidR="00464B96" w:rsidRDefault="00464B96" w:rsidP="00E0194E">
            <w:pPr>
              <w:ind w:left="360"/>
              <w:rPr>
                <w:noProof/>
              </w:rPr>
            </w:pPr>
          </w:p>
          <w:p w14:paraId="35DF2CF1" w14:textId="77777777" w:rsidR="00464B96" w:rsidRDefault="00464B96" w:rsidP="00E0194E">
            <w:pPr>
              <w:ind w:left="360"/>
              <w:rPr>
                <w:noProof/>
              </w:rPr>
            </w:pPr>
          </w:p>
          <w:p w14:paraId="1CFB46EC" w14:textId="2CD9E302" w:rsidR="00E34225" w:rsidRDefault="00F93160" w:rsidP="00E3422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INGRESAR PRODUCTOS</w:t>
            </w:r>
          </w:p>
          <w:p w14:paraId="1F5EC5E2" w14:textId="5C491C48" w:rsidR="00E34225" w:rsidRDefault="00E34225" w:rsidP="00E3422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249711D" wp14:editId="0BDECB2E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2270760</wp:posOffset>
                      </wp:positionV>
                      <wp:extent cx="4274820" cy="381181"/>
                      <wp:effectExtent l="0" t="19050" r="30480" b="38100"/>
                      <wp:wrapNone/>
                      <wp:docPr id="37" name="Flecha: a la derecha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4820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13C212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37" o:spid="_x0000_s1026" type="#_x0000_t13" style="position:absolute;margin-left:138.7pt;margin-top:178.8pt;width:336.6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" adj="2063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8EBD3BE" wp14:editId="0A272A45">
                  <wp:extent cx="6543675" cy="3000889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675" cy="30008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75C2A6" w14:textId="102EA9F2" w:rsidR="00F93160" w:rsidRDefault="00F93160" w:rsidP="00E0194E">
            <w:pPr>
              <w:rPr>
                <w:noProof/>
              </w:rPr>
            </w:pPr>
          </w:p>
          <w:p w14:paraId="2FC884A6" w14:textId="23653A21" w:rsidR="00E34225" w:rsidRDefault="00E34225" w:rsidP="00E34225">
            <w:pPr>
              <w:rPr>
                <w:noProof/>
              </w:rPr>
            </w:pPr>
            <w:r>
              <w:rPr>
                <w:noProof/>
              </w:rPr>
              <w:t>Luego de ingresar sesion como vendedor o administrador, tendras la opcion de ingreso de productos, en la esquina inferior derecha, al darle click en el boton de color verde, pasaras al formulario de ingreso de nuevo producto.</w:t>
            </w:r>
          </w:p>
          <w:p w14:paraId="0D5277BF" w14:textId="77777777" w:rsidR="00E34225" w:rsidRDefault="00E34225" w:rsidP="00E0194E">
            <w:pPr>
              <w:rPr>
                <w:noProof/>
              </w:rPr>
            </w:pPr>
          </w:p>
          <w:p w14:paraId="22EC2485" w14:textId="03F5E222" w:rsidR="00464B96" w:rsidRDefault="00E34225" w:rsidP="00E0194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AF2CD39" wp14:editId="22602D65">
                      <wp:simplePos x="0" y="0"/>
                      <wp:positionH relativeFrom="column">
                        <wp:posOffset>1022350</wp:posOffset>
                      </wp:positionH>
                      <wp:positionV relativeFrom="paragraph">
                        <wp:posOffset>1936750</wp:posOffset>
                      </wp:positionV>
                      <wp:extent cx="600075" cy="219075"/>
                      <wp:effectExtent l="0" t="19050" r="47625" b="47625"/>
                      <wp:wrapNone/>
                      <wp:docPr id="64" name="Flecha: a la derecha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8D9FD" id="Flecha: a la derecha 64" o:spid="_x0000_s1026" type="#_x0000_t13" style="position:absolute;margin-left:80.5pt;margin-top:152.5pt;width:47.25pt;height:1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" adj="1765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AB9872C" wp14:editId="34DA202A">
                      <wp:simplePos x="0" y="0"/>
                      <wp:positionH relativeFrom="column">
                        <wp:posOffset>1022350</wp:posOffset>
                      </wp:positionH>
                      <wp:positionV relativeFrom="paragraph">
                        <wp:posOffset>1536700</wp:posOffset>
                      </wp:positionV>
                      <wp:extent cx="600075" cy="219075"/>
                      <wp:effectExtent l="0" t="19050" r="47625" b="47625"/>
                      <wp:wrapNone/>
                      <wp:docPr id="63" name="Flecha: a la derecha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4BCDDA" id="Flecha: a la derecha 63" o:spid="_x0000_s1026" type="#_x0000_t13" style="position:absolute;margin-left:80.5pt;margin-top:121pt;width:47.25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" adj="1765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F91246E" wp14:editId="43803270">
                      <wp:simplePos x="0" y="0"/>
                      <wp:positionH relativeFrom="column">
                        <wp:posOffset>1022350</wp:posOffset>
                      </wp:positionH>
                      <wp:positionV relativeFrom="paragraph">
                        <wp:posOffset>1162685</wp:posOffset>
                      </wp:positionV>
                      <wp:extent cx="600075" cy="219075"/>
                      <wp:effectExtent l="0" t="19050" r="47625" b="47625"/>
                      <wp:wrapNone/>
                      <wp:docPr id="62" name="Flecha: a la derecha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DB435" id="Flecha: a la derecha 62" o:spid="_x0000_s1026" type="#_x0000_t13" style="position:absolute;margin-left:80.5pt;margin-top:91.55pt;width:47.25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" adj="1765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CCEB9AE" wp14:editId="0AC3C43A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779780</wp:posOffset>
                      </wp:positionV>
                      <wp:extent cx="600075" cy="219075"/>
                      <wp:effectExtent l="0" t="19050" r="47625" b="47625"/>
                      <wp:wrapNone/>
                      <wp:docPr id="59" name="Flecha: a la derecha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2190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A663B" id="Flecha: a la derecha 59" o:spid="_x0000_s1026" type="#_x0000_t13" style="position:absolute;margin-left:78.7pt;margin-top:61.4pt;width:47.25pt;height:17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" adj="1765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7C5903F" wp14:editId="0D4B36FC">
                      <wp:simplePos x="0" y="0"/>
                      <wp:positionH relativeFrom="column">
                        <wp:posOffset>1875790</wp:posOffset>
                      </wp:positionH>
                      <wp:positionV relativeFrom="paragraph">
                        <wp:posOffset>1875790</wp:posOffset>
                      </wp:positionV>
                      <wp:extent cx="2600325" cy="314325"/>
                      <wp:effectExtent l="0" t="0" r="28575" b="28575"/>
                      <wp:wrapNone/>
                      <wp:docPr id="58" name="Rectángul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32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1C24A0" id="Rectángulo 58" o:spid="_x0000_s1026" style="position:absolute;margin-left:147.7pt;margin-top:147.7pt;width:204.75pt;height:2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C9F3700" wp14:editId="1D1D42B0">
                      <wp:simplePos x="0" y="0"/>
                      <wp:positionH relativeFrom="column">
                        <wp:posOffset>1784350</wp:posOffset>
                      </wp:positionH>
                      <wp:positionV relativeFrom="paragraph">
                        <wp:posOffset>1489075</wp:posOffset>
                      </wp:positionV>
                      <wp:extent cx="600075" cy="314325"/>
                      <wp:effectExtent l="0" t="0" r="28575" b="28575"/>
                      <wp:wrapNone/>
                      <wp:docPr id="54" name="Rectá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D909ED" id="Rectángulo 54" o:spid="_x0000_s1026" style="position:absolute;margin-left:140.5pt;margin-top:117.25pt;width:47.25pt;height:2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F408DEE" wp14:editId="4383BD8C">
                      <wp:simplePos x="0" y="0"/>
                      <wp:positionH relativeFrom="column">
                        <wp:posOffset>1780540</wp:posOffset>
                      </wp:positionH>
                      <wp:positionV relativeFrom="paragraph">
                        <wp:posOffset>1132840</wp:posOffset>
                      </wp:positionV>
                      <wp:extent cx="600075" cy="314325"/>
                      <wp:effectExtent l="0" t="0" r="28575" b="28575"/>
                      <wp:wrapNone/>
                      <wp:docPr id="45" name="Rectángul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9252CC" id="Rectángulo 45" o:spid="_x0000_s1026" style="position:absolute;margin-left:140.2pt;margin-top:89.2pt;width:47.2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BB4D06A" wp14:editId="1DC7A110">
                      <wp:simplePos x="0" y="0"/>
                      <wp:positionH relativeFrom="column">
                        <wp:posOffset>1790065</wp:posOffset>
                      </wp:positionH>
                      <wp:positionV relativeFrom="paragraph">
                        <wp:posOffset>742315</wp:posOffset>
                      </wp:positionV>
                      <wp:extent cx="600075" cy="352425"/>
                      <wp:effectExtent l="0" t="0" r="28575" b="28575"/>
                      <wp:wrapNone/>
                      <wp:docPr id="39" name="Rectá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5B528" id="Rectángulo 39" o:spid="_x0000_s1026" style="position:absolute;margin-left:140.95pt;margin-top:58.45pt;width:47.25pt;height:27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" filled="f" strokecolor="red" strokeweight="2pt"/>
                  </w:pict>
                </mc:Fallback>
              </mc:AlternateContent>
            </w:r>
            <w:r w:rsidR="00464B96">
              <w:rPr>
                <w:noProof/>
              </w:rPr>
              <w:drawing>
                <wp:inline distT="0" distB="0" distL="0" distR="0" wp14:anchorId="2E0254EE" wp14:editId="594E04B1">
                  <wp:extent cx="6409702" cy="360045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1766" cy="36072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F58438" w14:textId="40C89FFF" w:rsidR="00464B96" w:rsidRDefault="00464B96" w:rsidP="00E0194E">
            <w:pPr>
              <w:rPr>
                <w:noProof/>
              </w:rPr>
            </w:pPr>
          </w:p>
          <w:p w14:paraId="12AAF0B6" w14:textId="203224B5" w:rsidR="00E34225" w:rsidRDefault="00E34225" w:rsidP="00E34225">
            <w:pPr>
              <w:pStyle w:val="Prrafodelista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Diligencia el formulario de regitro con lo siguientes datos: .</w:t>
            </w:r>
          </w:p>
          <w:p w14:paraId="42E13F2C" w14:textId="424248F6" w:rsidR="00E34225" w:rsidRDefault="00E34225" w:rsidP="00E34225">
            <w:pPr>
              <w:pStyle w:val="Prrafodelista"/>
              <w:numPr>
                <w:ilvl w:val="1"/>
                <w:numId w:val="7"/>
              </w:numPr>
              <w:rPr>
                <w:noProof/>
              </w:rPr>
            </w:pPr>
            <w:r>
              <w:rPr>
                <w:noProof/>
              </w:rPr>
              <w:t>Nombre producto</w:t>
            </w:r>
          </w:p>
          <w:p w14:paraId="3DAD19AF" w14:textId="0CE008F0" w:rsidR="00E34225" w:rsidRDefault="00E34225" w:rsidP="00E34225">
            <w:pPr>
              <w:pStyle w:val="Prrafodelista"/>
              <w:numPr>
                <w:ilvl w:val="1"/>
                <w:numId w:val="7"/>
              </w:numPr>
              <w:rPr>
                <w:noProof/>
              </w:rPr>
            </w:pPr>
            <w:r>
              <w:rPr>
                <w:noProof/>
              </w:rPr>
              <w:lastRenderedPageBreak/>
              <w:t>Codigo de producto</w:t>
            </w:r>
          </w:p>
          <w:p w14:paraId="564158A5" w14:textId="70692BE4" w:rsidR="00E34225" w:rsidRDefault="00E34225" w:rsidP="00E34225">
            <w:pPr>
              <w:pStyle w:val="Prrafodelista"/>
              <w:numPr>
                <w:ilvl w:val="1"/>
                <w:numId w:val="7"/>
              </w:numPr>
              <w:rPr>
                <w:noProof/>
              </w:rPr>
            </w:pPr>
            <w:r>
              <w:rPr>
                <w:noProof/>
              </w:rPr>
              <w:t>Precio</w:t>
            </w:r>
          </w:p>
          <w:p w14:paraId="23F28DBB" w14:textId="286BD6A4" w:rsidR="00E34225" w:rsidRDefault="00E34225" w:rsidP="00E34225">
            <w:pPr>
              <w:pStyle w:val="Prrafodelista"/>
              <w:numPr>
                <w:ilvl w:val="1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Url de la imagen </w:t>
            </w:r>
          </w:p>
          <w:p w14:paraId="3F1F6AB2" w14:textId="00397200" w:rsidR="00464B96" w:rsidRDefault="00E34225" w:rsidP="00E0194E">
            <w:pPr>
              <w:pStyle w:val="Prrafodelista"/>
              <w:numPr>
                <w:ilvl w:val="1"/>
                <w:numId w:val="7"/>
              </w:numPr>
              <w:rPr>
                <w:noProof/>
              </w:rPr>
            </w:pPr>
            <w:r>
              <w:rPr>
                <w:noProof/>
              </w:rPr>
              <w:t>Descripcion producto</w:t>
            </w:r>
          </w:p>
          <w:p w14:paraId="4F377FD1" w14:textId="77777777" w:rsidR="003E6295" w:rsidRDefault="003E6295" w:rsidP="00D61662">
            <w:pPr>
              <w:rPr>
                <w:noProof/>
              </w:rPr>
            </w:pPr>
          </w:p>
          <w:p w14:paraId="77FB7AB3" w14:textId="07B423B3" w:rsidR="003E6295" w:rsidRDefault="00645119" w:rsidP="00645119">
            <w:pPr>
              <w:jc w:val="center"/>
              <w:rPr>
                <w:noProof/>
              </w:rPr>
            </w:pPr>
            <w:r>
              <w:rPr>
                <w:noProof/>
              </w:rPr>
              <w:t>DESCUBRIENDO LA TIENDA</w:t>
            </w:r>
          </w:p>
          <w:p w14:paraId="24CA2F0B" w14:textId="77777777" w:rsidR="00645119" w:rsidRDefault="00645119" w:rsidP="00D61662">
            <w:pPr>
              <w:rPr>
                <w:noProof/>
              </w:rPr>
            </w:pPr>
          </w:p>
          <w:p w14:paraId="179A1820" w14:textId="1F2F6326" w:rsidR="00D61662" w:rsidRDefault="00D61662" w:rsidP="00D61662">
            <w:pPr>
              <w:rPr>
                <w:noProof/>
              </w:rPr>
            </w:pPr>
            <w:r>
              <w:rPr>
                <w:noProof/>
              </w:rPr>
              <w:t>INGRESO PLATAFORMA DE VENTA</w:t>
            </w:r>
            <w:r w:rsidR="008A4794">
              <w:rPr>
                <w:noProof/>
              </w:rPr>
              <w:t xml:space="preserve"> CLIENTE</w:t>
            </w:r>
          </w:p>
          <w:p w14:paraId="387CEFFD" w14:textId="004267A7" w:rsidR="00D61662" w:rsidRDefault="00D61662" w:rsidP="00DF027C">
            <w:pPr>
              <w:rPr>
                <w:noProof/>
              </w:rPr>
            </w:pPr>
          </w:p>
          <w:p w14:paraId="26C12D4B" w14:textId="57CA5B72" w:rsidR="003E6295" w:rsidRDefault="00D61662" w:rsidP="00DF027C">
            <w:pPr>
              <w:rPr>
                <w:b w:val="0"/>
                <w:bCs/>
                <w:noProof/>
              </w:rPr>
            </w:pPr>
            <w:r w:rsidRPr="00D61662">
              <w:rPr>
                <w:b w:val="0"/>
                <w:bCs/>
                <w:noProof/>
              </w:rPr>
              <w:t>Via para el cliente al ingresar a la pagina de ventas principal</w:t>
            </w:r>
          </w:p>
          <w:p w14:paraId="22AA49FD" w14:textId="2068D05D" w:rsidR="003E6295" w:rsidRDefault="00645119" w:rsidP="00DF027C">
            <w:pPr>
              <w:rPr>
                <w:b w:val="0"/>
                <w:bCs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F382375" wp14:editId="16BC7B14">
                      <wp:simplePos x="0" y="0"/>
                      <wp:positionH relativeFrom="column">
                        <wp:posOffset>303690</wp:posOffset>
                      </wp:positionH>
                      <wp:positionV relativeFrom="paragraph">
                        <wp:posOffset>206536</wp:posOffset>
                      </wp:positionV>
                      <wp:extent cx="475295" cy="381181"/>
                      <wp:effectExtent l="27940" t="0" r="29210" b="29210"/>
                      <wp:wrapNone/>
                      <wp:docPr id="42" name="Flecha: a la derecha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5295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6FF1" id="Flecha: a la derecha 42" o:spid="_x0000_s1026" type="#_x0000_t13" style="position:absolute;margin-left:23.9pt;margin-top:16.25pt;width:37.4pt;height:30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" adj="12939" fillcolor="yellow" strokecolor="#012639 [1604]" strokeweight="2pt"/>
                  </w:pict>
                </mc:Fallback>
              </mc:AlternateContent>
            </w:r>
          </w:p>
          <w:p w14:paraId="6958FF9F" w14:textId="1CC876B0" w:rsidR="003E6295" w:rsidRPr="00D61662" w:rsidRDefault="003E6295" w:rsidP="00DF027C">
            <w:pPr>
              <w:rPr>
                <w:b w:val="0"/>
                <w:bCs/>
                <w:noProof/>
              </w:rPr>
            </w:pPr>
          </w:p>
          <w:p w14:paraId="3783E873" w14:textId="77777777" w:rsidR="003E6295" w:rsidRDefault="003E6295" w:rsidP="00DF027C">
            <w:pPr>
              <w:rPr>
                <w:noProof/>
              </w:rPr>
            </w:pPr>
          </w:p>
          <w:p w14:paraId="6E64866B" w14:textId="4508DF08" w:rsidR="00D61662" w:rsidRDefault="003E6295" w:rsidP="00DF027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ABAA184" wp14:editId="3FD788C3">
                      <wp:simplePos x="0" y="0"/>
                      <wp:positionH relativeFrom="column">
                        <wp:posOffset>-346333</wp:posOffset>
                      </wp:positionH>
                      <wp:positionV relativeFrom="paragraph">
                        <wp:posOffset>1248410</wp:posOffset>
                      </wp:positionV>
                      <wp:extent cx="855369" cy="381181"/>
                      <wp:effectExtent l="0" t="19050" r="40005" b="38100"/>
                      <wp:wrapNone/>
                      <wp:docPr id="43" name="Flecha: a la derecha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EE8A9" id="Flecha: a la derecha 43" o:spid="_x0000_s1026" type="#_x0000_t13" style="position:absolute;margin-left:-27.25pt;margin-top:98.3pt;width:67.35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" adj="1678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1597637" wp14:editId="795D319E">
                  <wp:extent cx="6371590" cy="269557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33756" w14:textId="7AAB17F8" w:rsidR="003E6295" w:rsidRPr="00645119" w:rsidRDefault="003E6295" w:rsidP="00DF027C">
            <w:pPr>
              <w:rPr>
                <w:b w:val="0"/>
                <w:bCs/>
                <w:noProof/>
                <w:szCs w:val="28"/>
              </w:rPr>
            </w:pPr>
            <w:r w:rsidRPr="00645119">
              <w:rPr>
                <w:b w:val="0"/>
                <w:bCs/>
                <w:noProof/>
                <w:szCs w:val="28"/>
              </w:rPr>
              <w:t>Botones para el ingreso del cliente</w:t>
            </w:r>
          </w:p>
          <w:p w14:paraId="118D0DCD" w14:textId="77777777" w:rsidR="00645119" w:rsidRDefault="00645119" w:rsidP="00F93160">
            <w:pPr>
              <w:rPr>
                <w:noProof/>
              </w:rPr>
            </w:pPr>
          </w:p>
          <w:p w14:paraId="10C384ED" w14:textId="5C253A30" w:rsidR="003E6295" w:rsidRDefault="003E6295" w:rsidP="00F93160">
            <w:pPr>
              <w:jc w:val="center"/>
              <w:rPr>
                <w:noProof/>
              </w:rPr>
            </w:pPr>
            <w:r>
              <w:rPr>
                <w:noProof/>
              </w:rPr>
              <w:t>Vista general de venta</w:t>
            </w:r>
          </w:p>
          <w:p w14:paraId="1B3622AD" w14:textId="06DCF528" w:rsidR="00645119" w:rsidRDefault="00645119" w:rsidP="00DF027C">
            <w:pPr>
              <w:rPr>
                <w:noProof/>
              </w:rPr>
            </w:pPr>
          </w:p>
          <w:p w14:paraId="65B5BCBF" w14:textId="65173FD7" w:rsidR="00645119" w:rsidRPr="00645119" w:rsidRDefault="00645119" w:rsidP="00DF027C">
            <w:pPr>
              <w:rPr>
                <w:b w:val="0"/>
                <w:bCs/>
                <w:noProof/>
              </w:rPr>
            </w:pPr>
            <w:r w:rsidRPr="00645119">
              <w:rPr>
                <w:b w:val="0"/>
                <w:bCs/>
              </w:rPr>
              <w:t>Al elegir la dirección, esto te llevará a la página principal de la tienda. Si lo que quieres es buscar un producto en concreto, puedes hacerlo a través de</w:t>
            </w:r>
            <w:r w:rsidR="008A4373">
              <w:rPr>
                <w:b w:val="0"/>
                <w:bCs/>
              </w:rPr>
              <w:t>l buscador.</w:t>
            </w:r>
          </w:p>
          <w:p w14:paraId="6FC4C4F6" w14:textId="324C40AC" w:rsidR="004969D4" w:rsidRDefault="00D61662" w:rsidP="00DF027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D3A716" wp14:editId="74111852">
                  <wp:extent cx="6285271" cy="2171700"/>
                  <wp:effectExtent l="0" t="0" r="127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60"/>
                          <a:stretch/>
                        </pic:blipFill>
                        <pic:spPr bwMode="auto">
                          <a:xfrm>
                            <a:off x="0" y="0"/>
                            <a:ext cx="6315649" cy="2182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152C5E" w14:textId="24BC3051" w:rsidR="004969D4" w:rsidRDefault="004969D4" w:rsidP="00F93160">
            <w:pPr>
              <w:rPr>
                <w:noProof/>
              </w:rPr>
            </w:pPr>
          </w:p>
          <w:p w14:paraId="009CC24B" w14:textId="18DC8AC0" w:rsidR="008A4373" w:rsidRDefault="008A4373" w:rsidP="00F93160">
            <w:pPr>
              <w:jc w:val="center"/>
              <w:rPr>
                <w:noProof/>
              </w:rPr>
            </w:pPr>
            <w:r>
              <w:rPr>
                <w:noProof/>
              </w:rPr>
              <w:t>Metodo de compra</w:t>
            </w:r>
          </w:p>
          <w:p w14:paraId="5FC39AC6" w14:textId="6CBC4282" w:rsidR="008A4373" w:rsidRDefault="008A4373" w:rsidP="00DF027C">
            <w:pPr>
              <w:rPr>
                <w:noProof/>
              </w:rPr>
            </w:pPr>
          </w:p>
          <w:p w14:paraId="4CA2C412" w14:textId="301123CE" w:rsidR="008A4373" w:rsidRDefault="008A4373" w:rsidP="00DF027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3BE3BDF" wp14:editId="4DA3F07A">
                      <wp:simplePos x="0" y="0"/>
                      <wp:positionH relativeFrom="column">
                        <wp:posOffset>-130175</wp:posOffset>
                      </wp:positionH>
                      <wp:positionV relativeFrom="paragraph">
                        <wp:posOffset>1042035</wp:posOffset>
                      </wp:positionV>
                      <wp:extent cx="855369" cy="381181"/>
                      <wp:effectExtent l="0" t="19050" r="40005" b="38100"/>
                      <wp:wrapNone/>
                      <wp:docPr id="48" name="Flecha: a la derecha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D23CC" id="Flecha: a la derecha 48" o:spid="_x0000_s1026" type="#_x0000_t13" style="position:absolute;margin-left:-10.25pt;margin-top:82.05pt;width:67.35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" adj="16787" fillcolor="yellow" strokecolor="#012639 [1604]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89F1CF4" wp14:editId="2402BB28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828675</wp:posOffset>
                      </wp:positionV>
                      <wp:extent cx="1323975" cy="752475"/>
                      <wp:effectExtent l="0" t="0" r="28575" b="28575"/>
                      <wp:wrapNone/>
                      <wp:docPr id="47" name="Rectángul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3975" cy="752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AFE7D9" id="Rectángulo 47" o:spid="_x0000_s1026" style="position:absolute;margin-left:32.95pt;margin-top:65.25pt;width:104.25pt;height:5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F7BCCD5" wp14:editId="7F08EB71">
                  <wp:extent cx="6304692" cy="2800350"/>
                  <wp:effectExtent l="0" t="0" r="127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5215" cy="2809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EAA1CA" w14:textId="2FE6FAEF" w:rsidR="008A4373" w:rsidRDefault="008A4373" w:rsidP="00DF027C">
            <w:pPr>
              <w:rPr>
                <w:noProof/>
              </w:rPr>
            </w:pPr>
          </w:p>
          <w:p w14:paraId="57B6B9A2" w14:textId="3BC61C6F" w:rsidR="008A4373" w:rsidRDefault="008A4373" w:rsidP="008A4373">
            <w:pPr>
              <w:pStyle w:val="Prrafodelista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Cliente selección el articulo de interes y le da click en el icnono de la lupa, i esta correctmente ubicado sobre el icono, va a aparecer la opcion (Añadir al carrito)</w:t>
            </w:r>
          </w:p>
          <w:p w14:paraId="3A3D8F96" w14:textId="77777777" w:rsidR="00F93160" w:rsidRDefault="00F93160" w:rsidP="00F93160">
            <w:pPr>
              <w:pStyle w:val="Prrafodelista"/>
              <w:rPr>
                <w:noProof/>
              </w:rPr>
            </w:pPr>
          </w:p>
          <w:p w14:paraId="4AB487D4" w14:textId="3A3B109D" w:rsidR="008A4373" w:rsidRDefault="00F93160" w:rsidP="00DF027C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EC4082E" wp14:editId="7A80D707">
                      <wp:simplePos x="0" y="0"/>
                      <wp:positionH relativeFrom="column">
                        <wp:posOffset>4495165</wp:posOffset>
                      </wp:positionH>
                      <wp:positionV relativeFrom="paragraph">
                        <wp:posOffset>-635</wp:posOffset>
                      </wp:positionV>
                      <wp:extent cx="514350" cy="352425"/>
                      <wp:effectExtent l="0" t="0" r="19050" b="28575"/>
                      <wp:wrapNone/>
                      <wp:docPr id="52" name="Rectángul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" cy="352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AB4AEC" id="Rectángulo 52" o:spid="_x0000_s1026" style="position:absolute;margin-left:353.95pt;margin-top:-.05pt;width:40.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" filled="f" strokecolor="red" strokeweight="2pt"/>
                  </w:pict>
                </mc:Fallback>
              </mc:AlternateContent>
            </w:r>
            <w:r w:rsidR="008A43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88F166" wp14:editId="6E311789">
                      <wp:simplePos x="0" y="0"/>
                      <wp:positionH relativeFrom="column">
                        <wp:posOffset>3536950</wp:posOffset>
                      </wp:positionH>
                      <wp:positionV relativeFrom="paragraph">
                        <wp:posOffset>-22225</wp:posOffset>
                      </wp:positionV>
                      <wp:extent cx="855369" cy="381181"/>
                      <wp:effectExtent l="0" t="19050" r="40005" b="38100"/>
                      <wp:wrapNone/>
                      <wp:docPr id="53" name="Flecha: a la derecha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5EE1B2" id="Flecha: a la derecha 53" o:spid="_x0000_s1026" type="#_x0000_t13" style="position:absolute;margin-left:278.5pt;margin-top:-1.75pt;width:67.35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" adj="16787" fillcolor="yellow" strokecolor="#012639 [1604]" strokeweight="2pt"/>
                  </w:pict>
                </mc:Fallback>
              </mc:AlternateContent>
            </w:r>
            <w:r w:rsidR="008A43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AC5E10" wp14:editId="1BB5F007">
                      <wp:simplePos x="0" y="0"/>
                      <wp:positionH relativeFrom="column">
                        <wp:posOffset>1165225</wp:posOffset>
                      </wp:positionH>
                      <wp:positionV relativeFrom="paragraph">
                        <wp:posOffset>2574290</wp:posOffset>
                      </wp:positionV>
                      <wp:extent cx="855369" cy="381181"/>
                      <wp:effectExtent l="0" t="19050" r="40005" b="38100"/>
                      <wp:wrapNone/>
                      <wp:docPr id="51" name="Flecha: a la derecha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C572F" id="Flecha: a la derecha 51" o:spid="_x0000_s1026" type="#_x0000_t13" style="position:absolute;margin-left:91.75pt;margin-top:202.7pt;width:67.35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" adj="16787" fillcolor="yellow" strokecolor="#012639 [1604]" strokeweight="2pt"/>
                  </w:pict>
                </mc:Fallback>
              </mc:AlternateContent>
            </w:r>
            <w:r w:rsidR="008A4373">
              <w:rPr>
                <w:noProof/>
              </w:rPr>
              <w:drawing>
                <wp:inline distT="0" distB="0" distL="0" distR="0" wp14:anchorId="5A1D413C" wp14:editId="32014298">
                  <wp:extent cx="6324600" cy="2920186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697" cy="2928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373D1C" w14:textId="312524F4" w:rsidR="008A4373" w:rsidRDefault="008A4373" w:rsidP="00DF027C">
            <w:pPr>
              <w:rPr>
                <w:noProof/>
              </w:rPr>
            </w:pPr>
          </w:p>
          <w:p w14:paraId="07FE9652" w14:textId="7FBFAC55" w:rsidR="008A4373" w:rsidRDefault="008A4373" w:rsidP="008A4373">
            <w:pPr>
              <w:pStyle w:val="Prrafodelista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Si el cliente añadio correctmente el al carrito le aparecera el mensaje (Se ha Añadido correctamente el producto al carrito).</w:t>
            </w:r>
          </w:p>
          <w:p w14:paraId="77433628" w14:textId="7F44BF7B" w:rsidR="008A4373" w:rsidRDefault="008A4373" w:rsidP="008A4373">
            <w:pPr>
              <w:pStyle w:val="Prrafodelista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Luego de añadir el producto la opcion de carrito estara disponible para consulta del cliente.</w:t>
            </w:r>
          </w:p>
          <w:p w14:paraId="0B72BDE2" w14:textId="4BEB45AB" w:rsidR="00154E4D" w:rsidRDefault="00154E4D" w:rsidP="00154E4D">
            <w:pPr>
              <w:pStyle w:val="Prrafodelista"/>
              <w:rPr>
                <w:noProof/>
              </w:rPr>
            </w:pPr>
          </w:p>
          <w:p w14:paraId="1BDC7E4D" w14:textId="79BC699A" w:rsidR="00154E4D" w:rsidRDefault="00154E4D" w:rsidP="00154E4D">
            <w:pPr>
              <w:pStyle w:val="Prrafodelista"/>
              <w:jc w:val="center"/>
              <w:rPr>
                <w:noProof/>
              </w:rPr>
            </w:pPr>
            <w:r>
              <w:rPr>
                <w:noProof/>
              </w:rPr>
              <w:t>Vista general cuando un producto no es encontrado</w:t>
            </w:r>
          </w:p>
          <w:p w14:paraId="0AAC754C" w14:textId="36D70FFD" w:rsidR="008A4373" w:rsidRDefault="008A4373" w:rsidP="008A4373">
            <w:pPr>
              <w:rPr>
                <w:noProof/>
              </w:rPr>
            </w:pPr>
          </w:p>
          <w:p w14:paraId="738D3A45" w14:textId="140E5F10" w:rsidR="00154E4D" w:rsidRDefault="00154E4D" w:rsidP="008A437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86BF9" wp14:editId="4BE0846A">
                  <wp:extent cx="6372225" cy="2932219"/>
                  <wp:effectExtent l="0" t="0" r="0" b="190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8176" cy="29441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B75A1BB" w14:textId="77777777" w:rsidR="00154E4D" w:rsidRDefault="00154E4D" w:rsidP="008A4373">
            <w:pPr>
              <w:rPr>
                <w:noProof/>
              </w:rPr>
            </w:pPr>
          </w:p>
          <w:p w14:paraId="00B79008" w14:textId="0A748870" w:rsidR="008A4373" w:rsidRDefault="008A4373" w:rsidP="00F93160">
            <w:pPr>
              <w:jc w:val="center"/>
              <w:rPr>
                <w:noProof/>
              </w:rPr>
            </w:pPr>
            <w:r>
              <w:rPr>
                <w:noProof/>
              </w:rPr>
              <w:t>Carrito de compra</w:t>
            </w:r>
          </w:p>
          <w:p w14:paraId="33A2E7C3" w14:textId="0BA1EABA" w:rsidR="008A4373" w:rsidRDefault="008A4373" w:rsidP="008A4373">
            <w:pPr>
              <w:rPr>
                <w:noProof/>
              </w:rPr>
            </w:pPr>
          </w:p>
          <w:p w14:paraId="5DB68E9A" w14:textId="35D79967" w:rsidR="008A4373" w:rsidRDefault="00154E4D" w:rsidP="008A4373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37F57E3" wp14:editId="6823F0A6">
                      <wp:simplePos x="0" y="0"/>
                      <wp:positionH relativeFrom="column">
                        <wp:posOffset>1974850</wp:posOffset>
                      </wp:positionH>
                      <wp:positionV relativeFrom="paragraph">
                        <wp:posOffset>450215</wp:posOffset>
                      </wp:positionV>
                      <wp:extent cx="855369" cy="381181"/>
                      <wp:effectExtent l="0" t="19050" r="40005" b="38100"/>
                      <wp:wrapNone/>
                      <wp:docPr id="56" name="Flecha: a la derecha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5369" cy="381181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D6786" id="Flecha: a la derecha 56" o:spid="_x0000_s1026" type="#_x0000_t13" style="position:absolute;margin-left:155.5pt;margin-top:35.45pt;width:67.35pt;height:3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" adj="16787" fillcolor="yellow" strokecolor="#012639 [1604]" strokeweight="2pt"/>
                  </w:pict>
                </mc:Fallback>
              </mc:AlternateContent>
            </w:r>
            <w:r w:rsidR="008A43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BF4735E" wp14:editId="1E0D04D7">
                      <wp:simplePos x="0" y="0"/>
                      <wp:positionH relativeFrom="column">
                        <wp:posOffset>3133090</wp:posOffset>
                      </wp:positionH>
                      <wp:positionV relativeFrom="paragraph">
                        <wp:posOffset>339090</wp:posOffset>
                      </wp:positionV>
                      <wp:extent cx="2562225" cy="1114425"/>
                      <wp:effectExtent l="0" t="0" r="28575" b="28575"/>
                      <wp:wrapNone/>
                      <wp:docPr id="57" name="Rectángul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2225" cy="1114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03FA24" id="Rectángulo 57" o:spid="_x0000_s1026" style="position:absolute;margin-left:246.7pt;margin-top:26.7pt;width:201.75pt;height:8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7FC6CF" wp14:editId="72C35954">
                  <wp:extent cx="6168448" cy="2838450"/>
                  <wp:effectExtent l="0" t="0" r="381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5388" cy="2846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D982B4" w14:textId="69A35251" w:rsidR="008A4373" w:rsidRDefault="008A4373" w:rsidP="00DF027C">
            <w:pPr>
              <w:rPr>
                <w:noProof/>
              </w:rPr>
            </w:pPr>
          </w:p>
          <w:p w14:paraId="4DD3C8C2" w14:textId="176C8E51" w:rsidR="008A4373" w:rsidRDefault="008A4373" w:rsidP="008A4373">
            <w:pPr>
              <w:pStyle w:val="Prrafodelista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Cliente verifica el tipo de producto, cantidad y el precio</w:t>
            </w:r>
          </w:p>
          <w:p w14:paraId="3A9C6A94" w14:textId="0A8BA715" w:rsidR="008A4373" w:rsidRDefault="008A4373" w:rsidP="008A4373">
            <w:pPr>
              <w:pStyle w:val="Prrafodelista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Cliente procede al proceso de compra del producto.</w:t>
            </w:r>
          </w:p>
          <w:p w14:paraId="6BF435CC" w14:textId="401F28B4" w:rsidR="008A4373" w:rsidRDefault="008A4373" w:rsidP="00DF027C">
            <w:pPr>
              <w:rPr>
                <w:noProof/>
              </w:rPr>
            </w:pPr>
          </w:p>
          <w:p w14:paraId="06B48110" w14:textId="4836A46C" w:rsidR="008A4373" w:rsidRDefault="008A4373" w:rsidP="00DF027C">
            <w:pPr>
              <w:rPr>
                <w:noProof/>
              </w:rPr>
            </w:pPr>
          </w:p>
          <w:p w14:paraId="731AE83C" w14:textId="6A4C2E65" w:rsidR="008A4373" w:rsidRDefault="008A4373" w:rsidP="00DF027C">
            <w:pPr>
              <w:rPr>
                <w:noProof/>
              </w:rPr>
            </w:pPr>
          </w:p>
          <w:p w14:paraId="079CC86A" w14:textId="77777777" w:rsidR="008A4373" w:rsidRDefault="008A4373" w:rsidP="00DF027C">
            <w:pPr>
              <w:rPr>
                <w:noProof/>
              </w:rPr>
            </w:pPr>
          </w:p>
          <w:p w14:paraId="6264BD3B" w14:textId="77777777" w:rsidR="008A4373" w:rsidRDefault="008A4373" w:rsidP="00DF027C">
            <w:pPr>
              <w:rPr>
                <w:noProof/>
              </w:rPr>
            </w:pPr>
          </w:p>
          <w:p w14:paraId="68E00885" w14:textId="75B3C49C" w:rsidR="00D61662" w:rsidRDefault="00D61662" w:rsidP="00DF027C">
            <w:pPr>
              <w:rPr>
                <w:noProof/>
              </w:rPr>
            </w:pPr>
          </w:p>
          <w:p w14:paraId="0C8A7CE7" w14:textId="37E65082" w:rsidR="00D61662" w:rsidRDefault="00D61662" w:rsidP="00DF027C">
            <w:pPr>
              <w:rPr>
                <w:noProof/>
              </w:rPr>
            </w:pPr>
          </w:p>
          <w:p w14:paraId="19AB539C" w14:textId="5CB34CFB" w:rsidR="00D61662" w:rsidRDefault="00D61662" w:rsidP="00DF027C">
            <w:pPr>
              <w:rPr>
                <w:noProof/>
              </w:rPr>
            </w:pPr>
          </w:p>
          <w:p w14:paraId="659D13B2" w14:textId="56097DB0" w:rsidR="00D61662" w:rsidRDefault="00D61662" w:rsidP="00DF027C">
            <w:pPr>
              <w:rPr>
                <w:noProof/>
              </w:rPr>
            </w:pPr>
          </w:p>
          <w:p w14:paraId="4527A39A" w14:textId="1CBC1C8B" w:rsidR="00D61662" w:rsidRDefault="00D61662" w:rsidP="00DF027C">
            <w:pPr>
              <w:rPr>
                <w:noProof/>
              </w:rPr>
            </w:pPr>
          </w:p>
          <w:p w14:paraId="779FD2EA" w14:textId="496B53B8" w:rsidR="00D61662" w:rsidRDefault="00D61662" w:rsidP="00DF027C">
            <w:pPr>
              <w:rPr>
                <w:noProof/>
              </w:rPr>
            </w:pPr>
          </w:p>
          <w:p w14:paraId="3577854C" w14:textId="77777777" w:rsidR="00D61662" w:rsidRDefault="00D61662" w:rsidP="00DF027C">
            <w:pPr>
              <w:rPr>
                <w:noProof/>
              </w:rPr>
            </w:pPr>
          </w:p>
          <w:p w14:paraId="3F918FC5" w14:textId="4E4545D1" w:rsidR="004969D4" w:rsidRDefault="004969D4" w:rsidP="00DF027C">
            <w:pPr>
              <w:rPr>
                <w:noProof/>
              </w:rPr>
            </w:pPr>
          </w:p>
          <w:p w14:paraId="5294472E" w14:textId="77777777" w:rsidR="004969D4" w:rsidRDefault="004969D4" w:rsidP="00DF027C">
            <w:pPr>
              <w:rPr>
                <w:noProof/>
              </w:rPr>
            </w:pPr>
          </w:p>
          <w:p w14:paraId="67E68E39" w14:textId="3830E959" w:rsidR="00DF027C" w:rsidRDefault="00DF027C" w:rsidP="00DF027C">
            <w:pPr>
              <w:pStyle w:val="Contenido"/>
              <w:rPr>
                <w:noProof/>
              </w:rPr>
            </w:pPr>
          </w:p>
        </w:tc>
      </w:tr>
      <w:tr w:rsidR="00E34225" w14:paraId="2ED07BE1" w14:textId="77777777" w:rsidTr="00DF027C">
        <w:trPr>
          <w:trHeight w:val="3546"/>
        </w:trPr>
        <w:tc>
          <w:tcPr>
            <w:tcW w:w="9999" w:type="dxa"/>
          </w:tcPr>
          <w:p w14:paraId="4E946AC2" w14:textId="77777777" w:rsidR="00E34225" w:rsidRDefault="00E34225" w:rsidP="00DF027C">
            <w:pPr>
              <w:rPr>
                <w:noProof/>
              </w:rPr>
            </w:pPr>
          </w:p>
        </w:tc>
      </w:tr>
      <w:tr w:rsidR="008A4373" w14:paraId="6C743474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612F3E41" w14:textId="5DDFCDC2" w:rsidR="00DF027C" w:rsidRPr="00DF027C" w:rsidRDefault="00DF027C" w:rsidP="00DF027C">
            <w:pPr>
              <w:pStyle w:val="Textodestacado"/>
              <w:jc w:val="center"/>
              <w:rPr>
                <w:noProof/>
              </w:rPr>
            </w:pPr>
          </w:p>
        </w:tc>
      </w:tr>
      <w:tr w:rsidR="008A4373" w14:paraId="2EC00639" w14:textId="77777777" w:rsidTr="00DF027C">
        <w:trPr>
          <w:trHeight w:val="5931"/>
        </w:trPr>
        <w:tc>
          <w:tcPr>
            <w:tcW w:w="9999" w:type="dxa"/>
          </w:tcPr>
          <w:p w14:paraId="410D351C" w14:textId="77777777"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p w14:paraId="5942F5E0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73AD2ADD" w14:textId="77777777" w:rsidR="00127979" w:rsidRDefault="00127979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51137233" w14:textId="0C8DA8F1" w:rsidR="00127979" w:rsidRDefault="00127979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6D1408A7" w14:textId="4E51D92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7EC7A955" w14:textId="77777777" w:rsidR="00127979" w:rsidRDefault="00127979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78DF6F5C" w14:textId="350499D1" w:rsidR="00127979" w:rsidRDefault="00127979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17BB7E78" w14:textId="77777777" w:rsidR="00AB02A7" w:rsidRDefault="00AB02A7" w:rsidP="00DF027C">
      <w:pPr>
        <w:rPr>
          <w:noProof/>
        </w:rPr>
      </w:pPr>
    </w:p>
    <w:p w14:paraId="0EEF7932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24901" w14:textId="77777777" w:rsidR="00C11FDD" w:rsidRDefault="00C11FDD">
      <w:r>
        <w:separator/>
      </w:r>
    </w:p>
    <w:p w14:paraId="735786A0" w14:textId="77777777" w:rsidR="00C11FDD" w:rsidRDefault="00C11FDD"/>
  </w:endnote>
  <w:endnote w:type="continuationSeparator" w:id="0">
    <w:p w14:paraId="17E962B4" w14:textId="77777777" w:rsidR="00C11FDD" w:rsidRDefault="00C11FDD">
      <w:r>
        <w:continuationSeparator/>
      </w:r>
    </w:p>
    <w:p w14:paraId="6F7C4969" w14:textId="77777777" w:rsidR="00C11FDD" w:rsidRDefault="00C11F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D2C7CC4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4EBB1C81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A02D3" w14:textId="77777777" w:rsidR="00C11FDD" w:rsidRDefault="00C11FDD">
      <w:r>
        <w:separator/>
      </w:r>
    </w:p>
    <w:p w14:paraId="338B22E8" w14:textId="77777777" w:rsidR="00C11FDD" w:rsidRDefault="00C11FDD"/>
  </w:footnote>
  <w:footnote w:type="continuationSeparator" w:id="0">
    <w:p w14:paraId="1B322E8C" w14:textId="77777777" w:rsidR="00C11FDD" w:rsidRDefault="00C11FDD">
      <w:r>
        <w:continuationSeparator/>
      </w:r>
    </w:p>
    <w:p w14:paraId="6F307DF5" w14:textId="77777777" w:rsidR="00C11FDD" w:rsidRDefault="00C11F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4699FE72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472E3CE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1CC3467D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1F6F"/>
    <w:multiLevelType w:val="hybridMultilevel"/>
    <w:tmpl w:val="B18CB4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B35C7"/>
    <w:multiLevelType w:val="hybridMultilevel"/>
    <w:tmpl w:val="B1CC71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93A32"/>
    <w:multiLevelType w:val="hybridMultilevel"/>
    <w:tmpl w:val="B5367D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27830"/>
    <w:multiLevelType w:val="hybridMultilevel"/>
    <w:tmpl w:val="B18CB4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B67E0"/>
    <w:multiLevelType w:val="hybridMultilevel"/>
    <w:tmpl w:val="B18CB4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CD3FFD"/>
    <w:multiLevelType w:val="hybridMultilevel"/>
    <w:tmpl w:val="BDE0E3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D1E8C"/>
    <w:multiLevelType w:val="hybridMultilevel"/>
    <w:tmpl w:val="BACA4C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79"/>
    <w:rsid w:val="0002482E"/>
    <w:rsid w:val="00050324"/>
    <w:rsid w:val="000747A0"/>
    <w:rsid w:val="000A0150"/>
    <w:rsid w:val="000E63C9"/>
    <w:rsid w:val="00127979"/>
    <w:rsid w:val="00130E9D"/>
    <w:rsid w:val="00150A6D"/>
    <w:rsid w:val="00154E4D"/>
    <w:rsid w:val="00185B35"/>
    <w:rsid w:val="001F2BC8"/>
    <w:rsid w:val="001F5F6B"/>
    <w:rsid w:val="00243EBC"/>
    <w:rsid w:val="00246A35"/>
    <w:rsid w:val="00284348"/>
    <w:rsid w:val="002F51F5"/>
    <w:rsid w:val="00312137"/>
    <w:rsid w:val="003176CB"/>
    <w:rsid w:val="00330359"/>
    <w:rsid w:val="0033762F"/>
    <w:rsid w:val="00360494"/>
    <w:rsid w:val="00366C7E"/>
    <w:rsid w:val="00384EA3"/>
    <w:rsid w:val="003A39A1"/>
    <w:rsid w:val="003C2191"/>
    <w:rsid w:val="003D3863"/>
    <w:rsid w:val="003E6295"/>
    <w:rsid w:val="004110DE"/>
    <w:rsid w:val="0044085A"/>
    <w:rsid w:val="00456C9F"/>
    <w:rsid w:val="00464B96"/>
    <w:rsid w:val="004969D4"/>
    <w:rsid w:val="004B21A5"/>
    <w:rsid w:val="004E5FEE"/>
    <w:rsid w:val="005037F0"/>
    <w:rsid w:val="00516A86"/>
    <w:rsid w:val="005275F6"/>
    <w:rsid w:val="00572102"/>
    <w:rsid w:val="005F1BB0"/>
    <w:rsid w:val="00645119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A4373"/>
    <w:rsid w:val="008A4794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1E7C"/>
    <w:rsid w:val="00A23AFA"/>
    <w:rsid w:val="00A31B3E"/>
    <w:rsid w:val="00A532F3"/>
    <w:rsid w:val="00A8489E"/>
    <w:rsid w:val="00AB02A7"/>
    <w:rsid w:val="00AC29F3"/>
    <w:rsid w:val="00B231E5"/>
    <w:rsid w:val="00B96F06"/>
    <w:rsid w:val="00C02B87"/>
    <w:rsid w:val="00C11FDD"/>
    <w:rsid w:val="00C4086D"/>
    <w:rsid w:val="00CA1896"/>
    <w:rsid w:val="00CB5B28"/>
    <w:rsid w:val="00CC138F"/>
    <w:rsid w:val="00CF5371"/>
    <w:rsid w:val="00D0323A"/>
    <w:rsid w:val="00D0559F"/>
    <w:rsid w:val="00D064B5"/>
    <w:rsid w:val="00D077E9"/>
    <w:rsid w:val="00D42CB7"/>
    <w:rsid w:val="00D5413D"/>
    <w:rsid w:val="00D570A9"/>
    <w:rsid w:val="00D61662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0194E"/>
    <w:rsid w:val="00E22ACD"/>
    <w:rsid w:val="00E30CBD"/>
    <w:rsid w:val="00E34225"/>
    <w:rsid w:val="00E620B0"/>
    <w:rsid w:val="00E81B40"/>
    <w:rsid w:val="00EF555B"/>
    <w:rsid w:val="00F027BB"/>
    <w:rsid w:val="00F11DCF"/>
    <w:rsid w:val="00F162EA"/>
    <w:rsid w:val="00F23CB1"/>
    <w:rsid w:val="00F52D27"/>
    <w:rsid w:val="00F83527"/>
    <w:rsid w:val="00F93160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E1C98"/>
  <w15:docId w15:val="{D7AB145D-1634-4158-8493-89478DFA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D61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ho\AppData\Local\Microsoft\Office\16.0\DTS\es-ES%7b871B612B-5A84-41FE-AD90-7E2B31805201%7d\%7b7CA12F45-B877-4BFA-95AC-9CBD14C4BA6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F04C315A8C349BCBD22083AC4238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37CC51-04D0-4277-A263-260E1DA33AA9}"/>
      </w:docPartPr>
      <w:docPartBody>
        <w:p w:rsidR="00FD6921" w:rsidRDefault="00E23F14">
          <w:pPr>
            <w:pStyle w:val="7F04C315A8C349BCBD22083AC4238A78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44217C2549854B3FAAA7C626CD1B4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8EABA-83FB-4EA1-8171-C55A679166D8}"/>
      </w:docPartPr>
      <w:docPartBody>
        <w:p w:rsidR="00FD6921" w:rsidRDefault="00E23F14">
          <w:pPr>
            <w:pStyle w:val="44217C2549854B3FAAA7C626CD1B43F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B1D0EA782D9479880325F9A8EB3D5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5A005-E812-4DB5-B367-255C4D3CF351}"/>
      </w:docPartPr>
      <w:docPartBody>
        <w:p w:rsidR="00FD6921" w:rsidRDefault="00E23F14">
          <w:pPr>
            <w:pStyle w:val="8B1D0EA782D9479880325F9A8EB3D5BA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183969AEA7924A26850B316661BD95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7E34C-7707-4C1B-8310-034E5AABB7CE}"/>
      </w:docPartPr>
      <w:docPartBody>
        <w:p w:rsidR="00FD6921" w:rsidRDefault="00FE79CE" w:rsidP="00FE79CE">
          <w:pPr>
            <w:pStyle w:val="183969AEA7924A26850B316661BD95F3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CE"/>
    <w:rsid w:val="00516D8F"/>
    <w:rsid w:val="00B55C13"/>
    <w:rsid w:val="00E23F14"/>
    <w:rsid w:val="00FD6921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F04C315A8C349BCBD22083AC4238A78">
    <w:name w:val="7F04C315A8C349BCBD22083AC4238A78"/>
  </w:style>
  <w:style w:type="paragraph" w:customStyle="1" w:styleId="44217C2549854B3FAAA7C626CD1B43F0">
    <w:name w:val="44217C2549854B3FAAA7C626CD1B43F0"/>
  </w:style>
  <w:style w:type="paragraph" w:customStyle="1" w:styleId="8B1D0EA782D9479880325F9A8EB3D5BA">
    <w:name w:val="8B1D0EA782D9479880325F9A8EB3D5BA"/>
  </w:style>
  <w:style w:type="paragraph" w:customStyle="1" w:styleId="183969AEA7924A26850B316661BD95F3">
    <w:name w:val="183969AEA7924A26850B316661BD95F3"/>
    <w:rsid w:val="00FE79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 
Jorge Eliecer Rojas
Gustavo Adolfo Ramirez
Diego Vega
Javier Felipe Quintero
Julian David Garzon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{7CA12F45-B877-4BFA-95AC-9CBD14C4BA68}tf16392850_win32.dotx</Template>
  <TotalTime>1</TotalTime>
  <Pages>11</Pages>
  <Words>470</Words>
  <Characters>2591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Javier Felipe Florez Quintero</dc:creator>
  <cp:keywords/>
  <cp:lastModifiedBy>Feipe</cp:lastModifiedBy>
  <cp:revision>2</cp:revision>
  <cp:lastPrinted>2006-08-01T17:47:00Z</cp:lastPrinted>
  <dcterms:created xsi:type="dcterms:W3CDTF">2021-10-15T19:51:00Z</dcterms:created>
  <dcterms:modified xsi:type="dcterms:W3CDTF">2021-10-15T19:51:00Z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